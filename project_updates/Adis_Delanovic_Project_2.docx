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82DEF" w14:textId="144F89E0" w:rsidR="003C642C" w:rsidRDefault="00AC1F52" w:rsidP="00D41196">
      <w:pPr>
        <w:pStyle w:val="Heading2"/>
      </w:pPr>
      <w:r>
        <mc:AlternateContent>
          <mc:Choice Requires="wps">
            <w:drawing>
              <wp:anchor distT="45720" distB="45720" distL="114300" distR="114300" simplePos="0" relativeHeight="251659264" behindDoc="0" locked="0" layoutInCell="1" allowOverlap="1" wp14:anchorId="6A2F1B77" wp14:editId="23951762">
                <wp:simplePos x="0" y="0"/>
                <wp:positionH relativeFrom="margin">
                  <wp:posOffset>17780</wp:posOffset>
                </wp:positionH>
                <wp:positionV relativeFrom="paragraph">
                  <wp:posOffset>482600</wp:posOffset>
                </wp:positionV>
                <wp:extent cx="6292850" cy="242570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2425700"/>
                        </a:xfrm>
                        <a:prstGeom prst="rect">
                          <a:avLst/>
                        </a:prstGeom>
                        <a:solidFill>
                          <a:schemeClr val="bg2"/>
                        </a:solidFill>
                        <a:ln w="9525">
                          <a:solidFill>
                            <a:schemeClr val="bg2"/>
                          </a:solidFill>
                          <a:miter lim="800000"/>
                          <a:headEnd/>
                          <a:tailEnd/>
                        </a:ln>
                      </wps:spPr>
                      <wps:txbx>
                        <w:txbxContent>
                          <w:p w14:paraId="7840A45C" w14:textId="63A2B305" w:rsidR="003C642C" w:rsidRPr="004E7788" w:rsidRDefault="003C642C" w:rsidP="00732A2E">
                            <w:pPr>
                              <w:jc w:val="center"/>
                              <w:rPr>
                                <w:b/>
                                <w:bCs/>
                                <w:sz w:val="44"/>
                                <w:szCs w:val="44"/>
                              </w:rPr>
                            </w:pPr>
                            <w:r w:rsidRPr="004E7788">
                              <w:rPr>
                                <w:b/>
                                <w:bCs/>
                                <w:sz w:val="44"/>
                                <w:szCs w:val="44"/>
                              </w:rPr>
                              <w:t>IST 687: Introduction to Data Science</w:t>
                            </w:r>
                          </w:p>
                          <w:p w14:paraId="2A72D314" w14:textId="01A14101" w:rsidR="003C642C" w:rsidRPr="004E7788" w:rsidRDefault="003C642C" w:rsidP="00732A2E">
                            <w:pPr>
                              <w:jc w:val="center"/>
                              <w:rPr>
                                <w:b/>
                                <w:bCs/>
                                <w:sz w:val="44"/>
                                <w:szCs w:val="44"/>
                              </w:rPr>
                            </w:pPr>
                            <w:r w:rsidRPr="004E7788">
                              <w:rPr>
                                <w:b/>
                                <w:bCs/>
                                <w:sz w:val="44"/>
                                <w:szCs w:val="44"/>
                              </w:rPr>
                              <w:t xml:space="preserve">Title: </w:t>
                            </w:r>
                            <w:r w:rsidRPr="004E7788">
                              <w:rPr>
                                <w:sz w:val="44"/>
                                <w:szCs w:val="44"/>
                              </w:rPr>
                              <w:t>Project Update #</w:t>
                            </w:r>
                            <w:r w:rsidR="000670ED" w:rsidRPr="004E7788">
                              <w:rPr>
                                <w:sz w:val="44"/>
                                <w:szCs w:val="44"/>
                              </w:rPr>
                              <w:t>2</w:t>
                            </w:r>
                            <w:r w:rsidRPr="004E7788">
                              <w:rPr>
                                <w:sz w:val="44"/>
                                <w:szCs w:val="44"/>
                              </w:rPr>
                              <w:t>, Federal Aviation Administration (FAA) Wildlife strike Database.</w:t>
                            </w:r>
                          </w:p>
                          <w:p w14:paraId="2971B6E9" w14:textId="08788CD5" w:rsidR="003C642C" w:rsidRPr="003C642C" w:rsidRDefault="003C642C" w:rsidP="00732A2E">
                            <w:pPr>
                              <w:jc w:val="center"/>
                              <w:rPr>
                                <w:sz w:val="44"/>
                                <w:szCs w:val="44"/>
                              </w:rPr>
                            </w:pPr>
                            <w:r w:rsidRPr="004E7788">
                              <w:rPr>
                                <w:b/>
                                <w:bCs/>
                                <w:sz w:val="44"/>
                                <w:szCs w:val="44"/>
                              </w:rPr>
                              <w:t>Date:</w:t>
                            </w:r>
                            <w:r w:rsidRPr="003C642C">
                              <w:rPr>
                                <w:sz w:val="44"/>
                                <w:szCs w:val="44"/>
                              </w:rPr>
                              <w:t xml:space="preserve"> 0</w:t>
                            </w:r>
                            <w:r w:rsidR="000670ED">
                              <w:rPr>
                                <w:sz w:val="44"/>
                                <w:szCs w:val="44"/>
                              </w:rPr>
                              <w:t>9</w:t>
                            </w:r>
                            <w:r w:rsidRPr="003C642C">
                              <w:rPr>
                                <w:sz w:val="44"/>
                                <w:szCs w:val="44"/>
                              </w:rPr>
                              <w:t>/</w:t>
                            </w:r>
                            <w:r w:rsidR="000670ED">
                              <w:rPr>
                                <w:sz w:val="44"/>
                                <w:szCs w:val="44"/>
                              </w:rPr>
                              <w:t>02</w:t>
                            </w:r>
                            <w:r w:rsidRPr="003C642C">
                              <w:rPr>
                                <w:sz w:val="44"/>
                                <w:szCs w:val="44"/>
                              </w:rPr>
                              <w:t>/2026</w:t>
                            </w:r>
                          </w:p>
                          <w:p w14:paraId="16F63772" w14:textId="1839B0B8" w:rsidR="003C642C" w:rsidRPr="003C642C" w:rsidRDefault="003C642C" w:rsidP="00732A2E">
                            <w:pPr>
                              <w:jc w:val="center"/>
                              <w:rPr>
                                <w:sz w:val="44"/>
                                <w:szCs w:val="44"/>
                              </w:rPr>
                            </w:pPr>
                            <w:r w:rsidRPr="003C642C">
                              <w:rPr>
                                <w:sz w:val="44"/>
                                <w:szCs w:val="44"/>
                              </w:rPr>
                              <w:t>Adis Delanovic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2F1B77" id="_x0000_t202" coordsize="21600,21600" o:spt="202" path="m,l,21600r21600,l21600,xe">
                <v:stroke joinstyle="miter"/>
                <v:path gradientshapeok="t" o:connecttype="rect"/>
              </v:shapetype>
              <v:shape id="Text Box 2" o:spid="_x0000_s1026" type="#_x0000_t202" style="position:absolute;margin-left:1.4pt;margin-top:38pt;width:495.5pt;height:19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" fillcolor="#e8e8e8 [3214]" strokecolor="#e8e8e8 [3214]">
                <v:textbox>
                  <w:txbxContent>
                    <w:p w14:paraId="7840A45C" w14:textId="63A2B305" w:rsidR="003C642C" w:rsidRPr="004E7788" w:rsidRDefault="003C642C" w:rsidP="00732A2E">
                      <w:pPr>
                        <w:jc w:val="center"/>
                        <w:rPr>
                          <w:b/>
                          <w:bCs/>
                          <w:sz w:val="44"/>
                          <w:szCs w:val="44"/>
                        </w:rPr>
                      </w:pPr>
                      <w:r w:rsidRPr="004E7788">
                        <w:rPr>
                          <w:b/>
                          <w:bCs/>
                          <w:sz w:val="44"/>
                          <w:szCs w:val="44"/>
                        </w:rPr>
                        <w:t>IST 687: Introduction to Data Science</w:t>
                      </w:r>
                    </w:p>
                    <w:p w14:paraId="2A72D314" w14:textId="01A14101" w:rsidR="003C642C" w:rsidRPr="004E7788" w:rsidRDefault="003C642C" w:rsidP="00732A2E">
                      <w:pPr>
                        <w:jc w:val="center"/>
                        <w:rPr>
                          <w:b/>
                          <w:bCs/>
                          <w:sz w:val="44"/>
                          <w:szCs w:val="44"/>
                        </w:rPr>
                      </w:pPr>
                      <w:r w:rsidRPr="004E7788">
                        <w:rPr>
                          <w:b/>
                          <w:bCs/>
                          <w:sz w:val="44"/>
                          <w:szCs w:val="44"/>
                        </w:rPr>
                        <w:t xml:space="preserve">Title: </w:t>
                      </w:r>
                      <w:r w:rsidRPr="004E7788">
                        <w:rPr>
                          <w:sz w:val="44"/>
                          <w:szCs w:val="44"/>
                        </w:rPr>
                        <w:t>Project Update #</w:t>
                      </w:r>
                      <w:r w:rsidR="000670ED" w:rsidRPr="004E7788">
                        <w:rPr>
                          <w:sz w:val="44"/>
                          <w:szCs w:val="44"/>
                        </w:rPr>
                        <w:t>2</w:t>
                      </w:r>
                      <w:r w:rsidRPr="004E7788">
                        <w:rPr>
                          <w:sz w:val="44"/>
                          <w:szCs w:val="44"/>
                        </w:rPr>
                        <w:t>, Federal Aviation Administration (FAA) Wildlife strike Database.</w:t>
                      </w:r>
                    </w:p>
                    <w:p w14:paraId="2971B6E9" w14:textId="08788CD5" w:rsidR="003C642C" w:rsidRPr="003C642C" w:rsidRDefault="003C642C" w:rsidP="00732A2E">
                      <w:pPr>
                        <w:jc w:val="center"/>
                        <w:rPr>
                          <w:sz w:val="44"/>
                          <w:szCs w:val="44"/>
                        </w:rPr>
                      </w:pPr>
                      <w:r w:rsidRPr="004E7788">
                        <w:rPr>
                          <w:b/>
                          <w:bCs/>
                          <w:sz w:val="44"/>
                          <w:szCs w:val="44"/>
                        </w:rPr>
                        <w:t>Date:</w:t>
                      </w:r>
                      <w:r w:rsidRPr="003C642C">
                        <w:rPr>
                          <w:sz w:val="44"/>
                          <w:szCs w:val="44"/>
                        </w:rPr>
                        <w:t xml:space="preserve"> 0</w:t>
                      </w:r>
                      <w:r w:rsidR="000670ED">
                        <w:rPr>
                          <w:sz w:val="44"/>
                          <w:szCs w:val="44"/>
                        </w:rPr>
                        <w:t>9</w:t>
                      </w:r>
                      <w:r w:rsidRPr="003C642C">
                        <w:rPr>
                          <w:sz w:val="44"/>
                          <w:szCs w:val="44"/>
                        </w:rPr>
                        <w:t>/</w:t>
                      </w:r>
                      <w:r w:rsidR="000670ED">
                        <w:rPr>
                          <w:sz w:val="44"/>
                          <w:szCs w:val="44"/>
                        </w:rPr>
                        <w:t>02</w:t>
                      </w:r>
                      <w:r w:rsidRPr="003C642C">
                        <w:rPr>
                          <w:sz w:val="44"/>
                          <w:szCs w:val="44"/>
                        </w:rPr>
                        <w:t>/2026</w:t>
                      </w:r>
                    </w:p>
                    <w:p w14:paraId="16F63772" w14:textId="1839B0B8" w:rsidR="003C642C" w:rsidRPr="003C642C" w:rsidRDefault="003C642C" w:rsidP="00732A2E">
                      <w:pPr>
                        <w:jc w:val="center"/>
                        <w:rPr>
                          <w:sz w:val="44"/>
                          <w:szCs w:val="44"/>
                        </w:rPr>
                      </w:pPr>
                      <w:r w:rsidRPr="003C642C">
                        <w:rPr>
                          <w:sz w:val="44"/>
                          <w:szCs w:val="44"/>
                        </w:rPr>
                        <w:t>Adis Delanovic</w:t>
                      </w:r>
                    </w:p>
                  </w:txbxContent>
                </v:textbox>
                <w10:wrap type="square" anchorx="margin"/>
              </v:shape>
            </w:pict>
          </mc:Fallback>
        </mc:AlternateContent>
      </w:r>
    </w:p>
    <w:p w14:paraId="236794AD" w14:textId="3A30BCBD" w:rsidR="003C642C" w:rsidRDefault="003C642C">
      <w:pPr>
        <w:spacing w:before="0" w:after="160" w:line="278" w:lineRule="auto"/>
      </w:pPr>
      <w:r>
        <w:rPr>
          <w:noProof/>
        </w:rPr>
        <w:drawing>
          <wp:inline distT="0" distB="0" distL="0" distR="0" wp14:anchorId="581E5119" wp14:editId="7478A38A">
            <wp:extent cx="6309360" cy="3433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433445"/>
                    </a:xfrm>
                    <a:prstGeom prst="rect">
                      <a:avLst/>
                    </a:prstGeom>
                    <a:noFill/>
                    <a:ln>
                      <a:noFill/>
                    </a:ln>
                  </pic:spPr>
                </pic:pic>
              </a:graphicData>
            </a:graphic>
          </wp:inline>
        </w:drawing>
      </w:r>
      <w:r w:rsidR="00B66C52">
        <w:rPr>
          <w:rStyle w:val="EndnoteReference"/>
        </w:rPr>
        <w:endnoteReference w:id="1"/>
      </w:r>
    </w:p>
    <w:p w14:paraId="652ACDCE" w14:textId="0B609C0E" w:rsidR="003C642C" w:rsidRDefault="003C642C">
      <w:pPr>
        <w:spacing w:before="0" w:after="160" w:line="278" w:lineRule="auto"/>
      </w:pPr>
    </w:p>
    <w:p w14:paraId="1FB038EF" w14:textId="514A0A4B" w:rsidR="003C642C" w:rsidRDefault="003C642C">
      <w:pPr>
        <w:spacing w:before="0" w:after="160" w:line="278" w:lineRule="auto"/>
      </w:pPr>
    </w:p>
    <w:p w14:paraId="7BAC90E8" w14:textId="77777777" w:rsidR="00CA3FF5" w:rsidRDefault="00CA3FF5">
      <w:pPr>
        <w:spacing w:before="0" w:after="160" w:line="278" w:lineRule="auto"/>
      </w:pPr>
    </w:p>
    <w:p w14:paraId="0316CE1B" w14:textId="77777777" w:rsidR="00CA3FF5" w:rsidRDefault="00CA3FF5">
      <w:pPr>
        <w:spacing w:before="0" w:after="160" w:line="278" w:lineRule="auto"/>
      </w:pPr>
    </w:p>
    <w:p w14:paraId="61BB80BC" w14:textId="77777777" w:rsidR="00CA3FF5" w:rsidRDefault="00CA3FF5">
      <w:pPr>
        <w:spacing w:before="0" w:after="160" w:line="278" w:lineRule="auto"/>
      </w:pPr>
    </w:p>
    <w:p w14:paraId="3CB99A2D" w14:textId="77777777" w:rsidR="00CA3FF5" w:rsidRDefault="00CA3FF5">
      <w:pPr>
        <w:spacing w:before="0" w:after="160" w:line="278" w:lineRule="auto"/>
      </w:pPr>
    </w:p>
    <w:p w14:paraId="73AFAACC" w14:textId="77777777" w:rsidR="00CA3FF5" w:rsidRDefault="00CA3FF5">
      <w:pPr>
        <w:spacing w:before="0" w:after="160" w:line="278" w:lineRule="auto"/>
        <w:rPr>
          <w:rFonts w:asciiTheme="majorHAnsi" w:hAnsiTheme="majorHAnsi"/>
          <w:b/>
          <w:bCs/>
          <w:noProof/>
          <w:szCs w:val="40"/>
        </w:rPr>
      </w:pPr>
    </w:p>
    <w:p w14:paraId="6949AE8C" w14:textId="4786F6A0" w:rsidR="00E14577" w:rsidRPr="00704665" w:rsidRDefault="00E14577" w:rsidP="00D41196">
      <w:pPr>
        <w:pStyle w:val="Heading2"/>
      </w:pPr>
      <w:r w:rsidRPr="00704665">
        <w:t xml:space="preserve">Key </w:t>
      </w:r>
      <w:r>
        <w:t>a</w:t>
      </w:r>
      <w:r w:rsidRPr="00704665">
        <w:t>chievements</w:t>
      </w:r>
    </w:p>
    <w:p w14:paraId="18768078" w14:textId="39AC41F8" w:rsidR="000670ED" w:rsidRPr="000670ED" w:rsidRDefault="000670ED" w:rsidP="00D27F65">
      <w:pPr>
        <w:pStyle w:val="ListBullet"/>
        <w:numPr>
          <w:ilvl w:val="0"/>
          <w:numId w:val="7"/>
        </w:numPr>
        <w:rPr>
          <w:rStyle w:val="Emphasis"/>
          <w:bCs/>
          <w:iCs w:val="0"/>
        </w:rPr>
      </w:pPr>
      <w:r>
        <w:rPr>
          <w:rStyle w:val="Emphasis"/>
          <w:b w:val="0"/>
          <w:bCs/>
        </w:rPr>
        <w:t>Explored the dataset in more detail, identifying and understanding the variables more clearly.</w:t>
      </w:r>
    </w:p>
    <w:p w14:paraId="650F3F4C" w14:textId="77777777" w:rsidR="00607334" w:rsidRDefault="000670ED" w:rsidP="00607334">
      <w:pPr>
        <w:pStyle w:val="ListBullet"/>
        <w:numPr>
          <w:ilvl w:val="0"/>
          <w:numId w:val="7"/>
        </w:numPr>
        <w:rPr>
          <w:b/>
          <w:bCs/>
        </w:rPr>
      </w:pPr>
      <w:r>
        <w:rPr>
          <w:rStyle w:val="Emphasis"/>
          <w:b w:val="0"/>
          <w:bCs/>
        </w:rPr>
        <w:t>Placed all project files into a GitHub repository</w:t>
      </w:r>
    </w:p>
    <w:p w14:paraId="63166D54" w14:textId="5FCD6101" w:rsidR="000670ED" w:rsidRPr="00607334" w:rsidRDefault="000670ED" w:rsidP="00607334">
      <w:pPr>
        <w:pStyle w:val="ListBullet"/>
        <w:numPr>
          <w:ilvl w:val="0"/>
          <w:numId w:val="7"/>
        </w:numPr>
        <w:rPr>
          <w:b/>
          <w:bCs/>
        </w:rPr>
      </w:pPr>
      <w:r w:rsidRPr="00607334">
        <w:rPr>
          <w:iCs/>
        </w:rPr>
        <w:t>Developed and deployed a</w:t>
      </w:r>
      <w:r w:rsidR="00B17333" w:rsidRPr="00607334">
        <w:rPr>
          <w:iCs/>
        </w:rPr>
        <w:t xml:space="preserve"> data visualization</w:t>
      </w:r>
      <w:r w:rsidRPr="00607334">
        <w:rPr>
          <w:iCs/>
        </w:rPr>
        <w:t xml:space="preserve"> dashboard</w:t>
      </w:r>
      <w:r w:rsidR="00B17333" w:rsidRPr="00607334">
        <w:rPr>
          <w:iCs/>
        </w:rPr>
        <w:t xml:space="preserve"> based on some of my initial business questions</w:t>
      </w:r>
    </w:p>
    <w:p w14:paraId="78745492" w14:textId="3832D725" w:rsidR="000670ED" w:rsidRPr="000670ED" w:rsidRDefault="00000000" w:rsidP="00D27F65">
      <w:pPr>
        <w:pStyle w:val="ListBullet"/>
        <w:numPr>
          <w:ilvl w:val="1"/>
          <w:numId w:val="7"/>
        </w:numPr>
        <w:rPr>
          <w:b/>
          <w:bCs/>
        </w:rPr>
      </w:pPr>
      <w:hyperlink r:id="rId12" w:history="1">
        <w:r w:rsidR="000670ED" w:rsidRPr="000670ED">
          <w:rPr>
            <w:rStyle w:val="Hyperlink"/>
            <w:iCs/>
          </w:rPr>
          <w:t>Streamlit</w:t>
        </w:r>
      </w:hyperlink>
      <w:r w:rsidR="000670ED" w:rsidRPr="000670ED">
        <w:rPr>
          <w:iCs/>
        </w:rPr>
        <w:t xml:space="preserve"> </w:t>
      </w:r>
      <w:r w:rsidR="000670ED">
        <w:rPr>
          <w:iCs/>
        </w:rPr>
        <w:t>– Allows for the visual exploration of the dataset.</w:t>
      </w:r>
    </w:p>
    <w:p w14:paraId="0872E352" w14:textId="0CC7BDEF" w:rsidR="000670ED" w:rsidRPr="0061583C" w:rsidRDefault="006A5E1D" w:rsidP="00D27F65">
      <w:pPr>
        <w:pStyle w:val="ListBullet"/>
        <w:numPr>
          <w:ilvl w:val="1"/>
          <w:numId w:val="7"/>
        </w:numPr>
        <w:rPr>
          <w:b/>
          <w:bCs/>
        </w:rPr>
      </w:pPr>
      <w:r>
        <w:rPr>
          <w:iCs/>
        </w:rPr>
        <w:t>Leveraged</w:t>
      </w:r>
      <w:r w:rsidR="000670ED">
        <w:rPr>
          <w:iCs/>
        </w:rPr>
        <w:t xml:space="preserve"> my experience as a Software Developer as well as </w:t>
      </w:r>
      <w:r>
        <w:rPr>
          <w:iCs/>
        </w:rPr>
        <w:t xml:space="preserve">Anthropic </w:t>
      </w:r>
      <w:r w:rsidR="000670ED">
        <w:rPr>
          <w:iCs/>
        </w:rPr>
        <w:t>Claude Cod</w:t>
      </w:r>
      <w:r>
        <w:rPr>
          <w:iCs/>
        </w:rPr>
        <w:t>e</w:t>
      </w:r>
      <w:r w:rsidR="000670ED">
        <w:rPr>
          <w:iCs/>
        </w:rPr>
        <w:t xml:space="preserve">. </w:t>
      </w:r>
      <w:r w:rsidR="0042674C" w:rsidRPr="0042674C">
        <w:rPr>
          <w:b/>
          <w:bCs/>
          <w:iCs/>
        </w:rPr>
        <w:t>Note:</w:t>
      </w:r>
      <w:r w:rsidR="0042674C">
        <w:rPr>
          <w:iCs/>
        </w:rPr>
        <w:t xml:space="preserve"> </w:t>
      </w:r>
      <w:r w:rsidR="000670ED">
        <w:rPr>
          <w:iCs/>
        </w:rPr>
        <w:t>All the other analysis for the graphs/charts will be done in R</w:t>
      </w:r>
      <w:r w:rsidR="0042674C">
        <w:rPr>
          <w:iCs/>
        </w:rPr>
        <w:t xml:space="preserve"> and in alignment with the course material</w:t>
      </w:r>
      <w:r w:rsidR="000670ED">
        <w:rPr>
          <w:iCs/>
        </w:rPr>
        <w:t>.</w:t>
      </w:r>
      <w:r w:rsidR="00B1435B">
        <w:rPr>
          <w:iCs/>
        </w:rPr>
        <w:t xml:space="preserve"> </w:t>
      </w:r>
    </w:p>
    <w:p w14:paraId="3FE6F9B4" w14:textId="7A09FE74" w:rsidR="002F6057" w:rsidRPr="000670ED" w:rsidRDefault="002F6057" w:rsidP="00D27F65">
      <w:pPr>
        <w:pStyle w:val="ListBullet"/>
        <w:numPr>
          <w:ilvl w:val="1"/>
          <w:numId w:val="7"/>
        </w:numPr>
        <w:rPr>
          <w:b/>
          <w:bCs/>
        </w:rPr>
      </w:pPr>
      <w:r>
        <w:rPr>
          <w:iCs/>
        </w:rPr>
        <w:t xml:space="preserve">I fixed </w:t>
      </w:r>
      <w:r w:rsidR="00CF1B67">
        <w:rPr>
          <w:iCs/>
        </w:rPr>
        <w:t xml:space="preserve">an </w:t>
      </w:r>
      <w:r>
        <w:rPr>
          <w:iCs/>
        </w:rPr>
        <w:t>issue where Streamlit app was crashing due to a caching issue that was exceeding the website</w:t>
      </w:r>
      <w:r w:rsidR="0045486A">
        <w:rPr>
          <w:iCs/>
        </w:rPr>
        <w:t>’</w:t>
      </w:r>
      <w:r>
        <w:rPr>
          <w:iCs/>
        </w:rPr>
        <w:t xml:space="preserve">s 1GB free tier allotment. </w:t>
      </w:r>
    </w:p>
    <w:p w14:paraId="11DDABF5" w14:textId="285C4264" w:rsidR="00D27F65" w:rsidRPr="00D91DE3" w:rsidRDefault="000670ED" w:rsidP="00D27F65">
      <w:pPr>
        <w:pStyle w:val="ListBullet"/>
        <w:numPr>
          <w:ilvl w:val="1"/>
          <w:numId w:val="7"/>
        </w:numPr>
        <w:rPr>
          <w:b/>
          <w:bCs/>
        </w:rPr>
      </w:pPr>
      <w:r>
        <w:rPr>
          <w:iCs/>
        </w:rPr>
        <w:t>Dashboard GitHub:</w:t>
      </w:r>
      <w:r w:rsidRPr="000670ED">
        <w:rPr>
          <w:iCs/>
        </w:rPr>
        <w:t xml:space="preserve"> </w:t>
      </w:r>
      <w:hyperlink r:id="rId13" w:history="1">
        <w:r w:rsidRPr="000670ED">
          <w:rPr>
            <w:rStyle w:val="Hyperlink"/>
            <w:iCs/>
          </w:rPr>
          <w:t>adelanovic/IST687_FAA_Dashboard: FAA Wildlife strike dashboard.</w:t>
        </w:r>
      </w:hyperlink>
    </w:p>
    <w:p w14:paraId="77565C2B" w14:textId="65F08AEC" w:rsidR="00D91DE3" w:rsidRPr="00D91DE3" w:rsidRDefault="00D91DE3" w:rsidP="00D91DE3">
      <w:pPr>
        <w:pStyle w:val="ListBullet"/>
        <w:numPr>
          <w:ilvl w:val="2"/>
          <w:numId w:val="7"/>
        </w:numPr>
        <w:rPr>
          <w:b/>
          <w:bCs/>
        </w:rPr>
      </w:pPr>
      <w:r>
        <w:rPr>
          <w:iCs/>
        </w:rPr>
        <w:t xml:space="preserve">The GitHub contains the Claude Prompt used to generate this. </w:t>
      </w:r>
    </w:p>
    <w:p w14:paraId="73FDAA96" w14:textId="77777777" w:rsidR="006178B9" w:rsidRPr="000767D1" w:rsidRDefault="000670ED" w:rsidP="006178B9">
      <w:pPr>
        <w:pStyle w:val="ListBullet"/>
        <w:numPr>
          <w:ilvl w:val="0"/>
          <w:numId w:val="7"/>
        </w:numPr>
        <w:rPr>
          <w:b/>
          <w:bCs/>
        </w:rPr>
      </w:pPr>
      <w:r>
        <w:rPr>
          <w:iCs/>
        </w:rPr>
        <w:t xml:space="preserve">R Files GitHub: </w:t>
      </w:r>
      <w:hyperlink r:id="rId14" w:history="1">
        <w:r w:rsidRPr="000670ED">
          <w:rPr>
            <w:rStyle w:val="Hyperlink"/>
            <w:b/>
            <w:bCs/>
            <w:iCs/>
          </w:rPr>
          <w:t>adelanovic/IST687_FAA_Wildstrikes: Class project for IST687</w:t>
        </w:r>
      </w:hyperlink>
    </w:p>
    <w:p w14:paraId="658B5DB7" w14:textId="4750173A" w:rsidR="000767D1" w:rsidRPr="000767D1" w:rsidRDefault="000767D1" w:rsidP="000767D1">
      <w:pPr>
        <w:pStyle w:val="ListBullet"/>
        <w:numPr>
          <w:ilvl w:val="1"/>
          <w:numId w:val="7"/>
        </w:numPr>
        <w:rPr>
          <w:b/>
          <w:bCs/>
        </w:rPr>
      </w:pPr>
      <w:r>
        <w:rPr>
          <w:iCs/>
        </w:rPr>
        <w:t>Generated several charts exploring some of my business questions</w:t>
      </w:r>
      <w:r w:rsidR="00042C78">
        <w:rPr>
          <w:iCs/>
        </w:rPr>
        <w:t xml:space="preserve"> as shown in </w:t>
      </w:r>
      <w:r w:rsidR="00042C78">
        <w:rPr>
          <w:iCs/>
        </w:rPr>
        <w:fldChar w:fldCharType="begin"/>
      </w:r>
      <w:r w:rsidR="00042C78">
        <w:rPr>
          <w:iCs/>
        </w:rPr>
        <w:instrText xml:space="preserve"> REF _Ref239233375 \h </w:instrText>
      </w:r>
      <w:r w:rsidR="00042C78">
        <w:rPr>
          <w:iCs/>
        </w:rPr>
      </w:r>
      <w:r w:rsidR="00042C78">
        <w:rPr>
          <w:iCs/>
        </w:rPr>
        <w:fldChar w:fldCharType="separate"/>
      </w:r>
      <w:r w:rsidR="00042C78">
        <w:t xml:space="preserve">Figure </w:t>
      </w:r>
      <w:r w:rsidR="00042C78">
        <w:rPr>
          <w:noProof/>
        </w:rPr>
        <w:t>1</w:t>
      </w:r>
      <w:r w:rsidR="00042C78">
        <w:rPr>
          <w:iCs/>
        </w:rPr>
        <w:fldChar w:fldCharType="end"/>
      </w:r>
      <w:r w:rsidR="00042C78">
        <w:rPr>
          <w:iCs/>
        </w:rPr>
        <w:t xml:space="preserve"> and </w:t>
      </w:r>
      <w:r w:rsidR="00042C78">
        <w:rPr>
          <w:iCs/>
        </w:rPr>
        <w:fldChar w:fldCharType="begin"/>
      </w:r>
      <w:r w:rsidR="00042C78">
        <w:rPr>
          <w:iCs/>
        </w:rPr>
        <w:instrText xml:space="preserve"> REF _Ref239233378 \h </w:instrText>
      </w:r>
      <w:r w:rsidR="00042C78">
        <w:rPr>
          <w:iCs/>
        </w:rPr>
      </w:r>
      <w:r w:rsidR="00042C78">
        <w:rPr>
          <w:iCs/>
        </w:rPr>
        <w:fldChar w:fldCharType="separate"/>
      </w:r>
      <w:r w:rsidR="00042C78">
        <w:t xml:space="preserve">Figure </w:t>
      </w:r>
      <w:r w:rsidR="00042C78">
        <w:rPr>
          <w:noProof/>
        </w:rPr>
        <w:t>2</w:t>
      </w:r>
      <w:r w:rsidR="00042C78">
        <w:rPr>
          <w:iCs/>
        </w:rPr>
        <w:fldChar w:fldCharType="end"/>
      </w:r>
    </w:p>
    <w:p w14:paraId="7FD8AD96" w14:textId="395543D8" w:rsidR="000767D1" w:rsidRPr="000767D1" w:rsidRDefault="000767D1" w:rsidP="000767D1">
      <w:pPr>
        <w:pStyle w:val="ListBullet"/>
        <w:numPr>
          <w:ilvl w:val="1"/>
          <w:numId w:val="7"/>
        </w:numPr>
        <w:rPr>
          <w:b/>
          <w:bCs/>
        </w:rPr>
      </w:pPr>
      <w:r>
        <w:rPr>
          <w:iCs/>
        </w:rPr>
        <w:t>Explored the data to figure out how much of it was missing and where the gaps are.</w:t>
      </w:r>
    </w:p>
    <w:p w14:paraId="744DA22F" w14:textId="77777777" w:rsidR="006178B9" w:rsidRPr="006178B9" w:rsidRDefault="006178B9" w:rsidP="006178B9">
      <w:pPr>
        <w:pStyle w:val="ListBullet"/>
        <w:numPr>
          <w:ilvl w:val="0"/>
          <w:numId w:val="7"/>
        </w:numPr>
        <w:rPr>
          <w:b/>
          <w:bCs/>
        </w:rPr>
      </w:pPr>
      <w:r>
        <w:rPr>
          <w:iCs/>
        </w:rPr>
        <w:t>Got more comfortable with R.</w:t>
      </w:r>
    </w:p>
    <w:p w14:paraId="2523015A" w14:textId="1E20B064" w:rsidR="00331720" w:rsidRPr="00331720" w:rsidRDefault="006178B9" w:rsidP="00331720">
      <w:pPr>
        <w:pStyle w:val="ListBullet"/>
        <w:numPr>
          <w:ilvl w:val="1"/>
          <w:numId w:val="7"/>
        </w:numPr>
        <w:rPr>
          <w:b/>
          <w:bCs/>
        </w:rPr>
      </w:pPr>
      <w:r>
        <w:t xml:space="preserve">Learned about mutate(), </w:t>
      </w:r>
      <w:r w:rsidR="00E67736">
        <w:t>read</w:t>
      </w:r>
      <w:r>
        <w:t>RDS/</w:t>
      </w:r>
      <w:r w:rsidR="007A1D67">
        <w:t>save</w:t>
      </w:r>
      <w:r>
        <w:t>RDS, t</w:t>
      </w:r>
      <w:r w:rsidR="00E67736">
        <w:t>r</w:t>
      </w:r>
      <w:r>
        <w:t>imws(), saving and loading CSV data,</w:t>
      </w:r>
      <w:r w:rsidRPr="006178B9">
        <w:rPr>
          <w:b/>
          <w:bCs/>
        </w:rPr>
        <w:t xml:space="preserve"> </w:t>
      </w:r>
      <w:r>
        <w:t>creating plots</w:t>
      </w:r>
      <w:r w:rsidR="009B54E4">
        <w:t xml:space="preserve"> and saving them</w:t>
      </w:r>
      <w:r>
        <w:t>, binning/ordering</w:t>
      </w:r>
      <w:r w:rsidR="00934783">
        <w:t>/factoring</w:t>
      </w:r>
      <w:r>
        <w:t xml:space="preserve"> things into categories.</w:t>
      </w:r>
    </w:p>
    <w:p w14:paraId="484EC104" w14:textId="14502413" w:rsidR="00042C78" w:rsidRPr="00C0255B" w:rsidRDefault="00C07D43" w:rsidP="00042C78">
      <w:pPr>
        <w:pStyle w:val="ListBullet"/>
        <w:numPr>
          <w:ilvl w:val="1"/>
          <w:numId w:val="7"/>
        </w:numPr>
        <w:rPr>
          <w:b/>
          <w:bCs/>
        </w:rPr>
      </w:pPr>
      <w:r>
        <w:t>Using the %&gt;% pipe/tidyverse methods</w:t>
      </w:r>
      <w:r w:rsidR="000767D1">
        <w:t xml:space="preserve"> more often and clearl</w:t>
      </w:r>
      <w:r w:rsidR="00042C78">
        <w:t>y</w:t>
      </w:r>
    </w:p>
    <w:p w14:paraId="0EF49E03" w14:textId="77777777" w:rsidR="00EF5AFB" w:rsidRDefault="00EF5AFB" w:rsidP="00EF5AFB">
      <w:pPr>
        <w:pStyle w:val="ListBullet"/>
        <w:keepNext/>
        <w:numPr>
          <w:ilvl w:val="0"/>
          <w:numId w:val="0"/>
        </w:numPr>
        <w:ind w:left="720" w:hanging="360"/>
      </w:pPr>
      <w:r>
        <w:rPr>
          <w:noProof/>
        </w:rPr>
        <w:lastRenderedPageBreak/>
        <w:drawing>
          <wp:inline distT="0" distB="0" distL="0" distR="0" wp14:anchorId="18893259" wp14:editId="02D1985B">
            <wp:extent cx="5712012" cy="356943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365" cy="3571529"/>
                    </a:xfrm>
                    <a:prstGeom prst="rect">
                      <a:avLst/>
                    </a:prstGeom>
                    <a:noFill/>
                    <a:ln>
                      <a:noFill/>
                    </a:ln>
                  </pic:spPr>
                </pic:pic>
              </a:graphicData>
            </a:graphic>
          </wp:inline>
        </w:drawing>
      </w:r>
    </w:p>
    <w:p w14:paraId="3A2424C3" w14:textId="77777777" w:rsidR="00D15286" w:rsidRDefault="00D15286" w:rsidP="00D15286">
      <w:pPr>
        <w:pStyle w:val="ListBullet"/>
        <w:keepNext/>
        <w:numPr>
          <w:ilvl w:val="0"/>
          <w:numId w:val="0"/>
        </w:numPr>
      </w:pPr>
    </w:p>
    <w:p w14:paraId="13F0A01C" w14:textId="543D5D25" w:rsidR="00EF5AFB" w:rsidRDefault="00EF5AFB" w:rsidP="00EF5AFB">
      <w:pPr>
        <w:pStyle w:val="Caption"/>
        <w:jc w:val="center"/>
      </w:pPr>
      <w:bookmarkStart w:id="0" w:name="_Ref239233375"/>
      <w:r>
        <w:t xml:space="preserve">Figure </w:t>
      </w:r>
      <w:r>
        <w:fldChar w:fldCharType="begin"/>
      </w:r>
      <w:r>
        <w:instrText xml:space="preserve"> SEQ Figure \* ARABIC </w:instrText>
      </w:r>
      <w:r>
        <w:fldChar w:fldCharType="separate"/>
      </w:r>
      <w:r>
        <w:rPr>
          <w:noProof/>
        </w:rPr>
        <w:t>1</w:t>
      </w:r>
      <w:r>
        <w:fldChar w:fldCharType="end"/>
      </w:r>
      <w:bookmarkEnd w:id="0"/>
      <w:r>
        <w:t xml:space="preserve"> - Wildlife Strikes by Season</w:t>
      </w:r>
    </w:p>
    <w:p w14:paraId="4C39C0F6" w14:textId="66BF2D1D" w:rsidR="00D15286" w:rsidRDefault="00A52CD1" w:rsidP="00D15286">
      <w:pPr>
        <w:pStyle w:val="ListBullet"/>
        <w:keepNext/>
        <w:numPr>
          <w:ilvl w:val="0"/>
          <w:numId w:val="0"/>
        </w:numPr>
        <w:ind w:left="720"/>
      </w:pPr>
      <w:r w:rsidRPr="00A52CD1">
        <w:t>Figure 1 shows that migration seasons correspond with increased wildlife strikes. Reported strikes in summer and fall are nearly double those in winter and spring, rising through the spring migration period (March–June) to a peak during fall migration (August–October)</w:t>
      </w:r>
      <w:r w:rsidR="00D15286">
        <w:rPr>
          <w:rStyle w:val="EndnoteReference"/>
        </w:rPr>
        <w:endnoteReference w:id="2"/>
      </w:r>
      <w:r w:rsidR="00D15286">
        <w:t xml:space="preserve">. </w:t>
      </w:r>
    </w:p>
    <w:p w14:paraId="06FDA89A" w14:textId="77777777" w:rsidR="00D15286" w:rsidRPr="00D15286" w:rsidRDefault="00D15286" w:rsidP="00D15286"/>
    <w:p w14:paraId="5088D115" w14:textId="77777777" w:rsidR="00EF5AFB" w:rsidRDefault="00EF5AFB" w:rsidP="00EF5AFB">
      <w:pPr>
        <w:pStyle w:val="ListBullet"/>
        <w:keepNext/>
        <w:numPr>
          <w:ilvl w:val="0"/>
          <w:numId w:val="0"/>
        </w:numPr>
        <w:ind w:left="720" w:hanging="360"/>
      </w:pPr>
      <w:r>
        <w:rPr>
          <w:noProof/>
        </w:rPr>
        <w:lastRenderedPageBreak/>
        <w:drawing>
          <wp:inline distT="0" distB="0" distL="0" distR="0" wp14:anchorId="622D0C5B" wp14:editId="512B3D0A">
            <wp:extent cx="6309360" cy="37858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09360" cy="3785870"/>
                    </a:xfrm>
                    <a:prstGeom prst="rect">
                      <a:avLst/>
                    </a:prstGeom>
                    <a:noFill/>
                    <a:ln>
                      <a:noFill/>
                    </a:ln>
                  </pic:spPr>
                </pic:pic>
              </a:graphicData>
            </a:graphic>
          </wp:inline>
        </w:drawing>
      </w:r>
    </w:p>
    <w:p w14:paraId="23520ED6" w14:textId="77777777" w:rsidR="0045486A" w:rsidRDefault="0045486A" w:rsidP="00EF5AFB">
      <w:pPr>
        <w:pStyle w:val="ListBullet"/>
        <w:keepNext/>
        <w:numPr>
          <w:ilvl w:val="0"/>
          <w:numId w:val="0"/>
        </w:numPr>
        <w:ind w:left="720" w:hanging="360"/>
      </w:pPr>
    </w:p>
    <w:p w14:paraId="470295D9" w14:textId="326E8F30" w:rsidR="00EF5AFB" w:rsidRDefault="00EF5AFB" w:rsidP="00EF5AFB">
      <w:pPr>
        <w:pStyle w:val="Caption"/>
        <w:jc w:val="center"/>
      </w:pPr>
      <w:bookmarkStart w:id="1" w:name="_Ref239233378"/>
      <w:r>
        <w:t xml:space="preserve">Figure </w:t>
      </w:r>
      <w:r>
        <w:fldChar w:fldCharType="begin"/>
      </w:r>
      <w:r>
        <w:instrText xml:space="preserve"> SEQ Figure \* ARABIC </w:instrText>
      </w:r>
      <w:r>
        <w:fldChar w:fldCharType="separate"/>
      </w:r>
      <w:r>
        <w:rPr>
          <w:noProof/>
        </w:rPr>
        <w:t>2</w:t>
      </w:r>
      <w:r>
        <w:fldChar w:fldCharType="end"/>
      </w:r>
      <w:bookmarkEnd w:id="1"/>
      <w:r>
        <w:t xml:space="preserve"> - Wildlife Strikes by Time of Day</w:t>
      </w:r>
    </w:p>
    <w:p w14:paraId="4F34ACD7" w14:textId="77777777" w:rsidR="00D15286" w:rsidRDefault="00D15286" w:rsidP="00D15286"/>
    <w:p w14:paraId="0C7C1CA2" w14:textId="0845D890" w:rsidR="00EF5AFB" w:rsidRDefault="00D15286" w:rsidP="00D41196">
      <w:pPr>
        <w:pStyle w:val="Heading2"/>
        <w:rPr>
          <w:rFonts w:asciiTheme="minorHAnsi" w:hAnsiTheme="minorHAnsi"/>
          <w:b w:val="0"/>
          <w:bCs w:val="0"/>
          <w:noProof w:val="0"/>
          <w:szCs w:val="22"/>
        </w:rPr>
      </w:pPr>
      <w:r w:rsidRPr="00D15286">
        <w:rPr>
          <w:rFonts w:asciiTheme="minorHAnsi" w:hAnsiTheme="minorHAnsi"/>
          <w:b w:val="0"/>
          <w:bCs w:val="0"/>
          <w:noProof w:val="0"/>
          <w:szCs w:val="22"/>
        </w:rPr>
        <w:t>Figure 2 shows how strikes in each time-of-day category are distributed across the calendar year. TIME_OF_DAY is missing for 44% of records (153k of ~350k), so percentages are calculated over the ~197k strikes with a recorded time</w:t>
      </w:r>
      <w:r w:rsidR="005738DE">
        <w:rPr>
          <w:rFonts w:asciiTheme="minorHAnsi" w:hAnsiTheme="minorHAnsi"/>
          <w:b w:val="0"/>
          <w:bCs w:val="0"/>
          <w:noProof w:val="0"/>
          <w:szCs w:val="22"/>
        </w:rPr>
        <w:t xml:space="preserve"> of day</w:t>
      </w:r>
      <w:r w:rsidRPr="00D15286">
        <w:rPr>
          <w:rFonts w:asciiTheme="minorHAnsi" w:hAnsiTheme="minorHAnsi"/>
          <w:b w:val="0"/>
          <w:bCs w:val="0"/>
          <w:noProof w:val="0"/>
          <w:szCs w:val="22"/>
        </w:rPr>
        <w:t>; each category's twelve-monthly values sum to 100%. Night strikes are the most seasonally concentrated: June accounts for just 2.5% of them, rising to roughly 20% in October, consistent with nocturnal fall migration. Because reporting is voluntary and completeness varies, these figures describe recorded strikes rather than all strikes.</w:t>
      </w:r>
      <w:r w:rsidR="000932ED">
        <w:rPr>
          <w:rStyle w:val="EndnoteReference"/>
          <w:rFonts w:asciiTheme="minorHAnsi" w:hAnsiTheme="minorHAnsi"/>
          <w:b w:val="0"/>
          <w:bCs w:val="0"/>
          <w:noProof w:val="0"/>
          <w:szCs w:val="22"/>
        </w:rPr>
        <w:endnoteReference w:id="3"/>
      </w:r>
    </w:p>
    <w:p w14:paraId="460643EF" w14:textId="77777777" w:rsidR="00D15286" w:rsidRPr="00D15286" w:rsidRDefault="00D15286" w:rsidP="00D15286"/>
    <w:p w14:paraId="094D21C5" w14:textId="628E69C2" w:rsidR="00E14577" w:rsidRPr="00704665" w:rsidRDefault="00AB65D0" w:rsidP="00D41196">
      <w:pPr>
        <w:pStyle w:val="Heading2"/>
      </w:pPr>
      <w:r>
        <w:t>Challenges</w:t>
      </w:r>
    </w:p>
    <w:p w14:paraId="1F004851" w14:textId="77777777" w:rsidR="001D4EC7" w:rsidRDefault="000670ED" w:rsidP="001D4EC7">
      <w:pPr>
        <w:pStyle w:val="ListBullet"/>
        <w:numPr>
          <w:ilvl w:val="0"/>
          <w:numId w:val="8"/>
        </w:numPr>
        <w:rPr>
          <w:rStyle w:val="Emphasis"/>
          <w:b w:val="0"/>
          <w:iCs w:val="0"/>
        </w:rPr>
      </w:pPr>
      <w:r>
        <w:rPr>
          <w:rStyle w:val="Emphasis"/>
          <w:b w:val="0"/>
          <w:bCs/>
        </w:rPr>
        <w:t xml:space="preserve">The “SPECIES” column contains over 900+ species. </w:t>
      </w:r>
    </w:p>
    <w:p w14:paraId="38E3B6FA" w14:textId="6732B2BF" w:rsidR="000670ED" w:rsidRPr="001D4EC7" w:rsidRDefault="000670ED" w:rsidP="001D4EC7">
      <w:pPr>
        <w:pStyle w:val="ListBullet"/>
        <w:numPr>
          <w:ilvl w:val="0"/>
          <w:numId w:val="8"/>
        </w:numPr>
        <w:rPr>
          <w:rStyle w:val="Emphasis"/>
          <w:b w:val="0"/>
          <w:iCs w:val="0"/>
        </w:rPr>
      </w:pPr>
      <w:r w:rsidRPr="001D4EC7">
        <w:rPr>
          <w:rStyle w:val="Emphasis"/>
          <w:b w:val="0"/>
          <w:bCs/>
        </w:rPr>
        <w:t>Self-reported data and some of the names of the species are inconsistent</w:t>
      </w:r>
    </w:p>
    <w:p w14:paraId="6B5EC74A" w14:textId="5F028B77" w:rsidR="001D4EC7" w:rsidRDefault="000670ED" w:rsidP="001D4EC7">
      <w:pPr>
        <w:pStyle w:val="ListBullet"/>
        <w:numPr>
          <w:ilvl w:val="1"/>
          <w:numId w:val="8"/>
        </w:numPr>
        <w:rPr>
          <w:rStyle w:val="Emphasis"/>
          <w:b w:val="0"/>
          <w:iCs w:val="0"/>
        </w:rPr>
      </w:pPr>
      <w:r>
        <w:rPr>
          <w:rStyle w:val="Emphasis"/>
          <w:b w:val="0"/>
          <w:bCs/>
        </w:rPr>
        <w:t>Example: “Eastern” vs “tern”</w:t>
      </w:r>
    </w:p>
    <w:p w14:paraId="332BEA6F" w14:textId="4CEAF6E7" w:rsidR="001D4EC7" w:rsidRDefault="001D4EC7" w:rsidP="001D4EC7">
      <w:pPr>
        <w:pStyle w:val="ListBullet"/>
        <w:numPr>
          <w:ilvl w:val="0"/>
          <w:numId w:val="8"/>
        </w:numPr>
        <w:rPr>
          <w:rStyle w:val="Emphasis"/>
          <w:b w:val="0"/>
          <w:iCs w:val="0"/>
        </w:rPr>
      </w:pPr>
      <w:r>
        <w:rPr>
          <w:rStyle w:val="Emphasis"/>
          <w:b w:val="0"/>
          <w:iCs w:val="0"/>
        </w:rPr>
        <w:t xml:space="preserve">There are a lot of missing values. This is all due to no required reporting/everything is voluntary. </w:t>
      </w:r>
      <w:r w:rsidR="0045486A">
        <w:rPr>
          <w:rStyle w:val="Emphasis"/>
          <w:b w:val="0"/>
          <w:iCs w:val="0"/>
        </w:rPr>
        <w:t xml:space="preserve">We have a total of 350k~ observations. </w:t>
      </w:r>
      <w:r w:rsidR="00B9328D">
        <w:rPr>
          <w:rStyle w:val="Emphasis"/>
          <w:b w:val="0"/>
          <w:iCs w:val="0"/>
        </w:rPr>
        <w:t>These</w:t>
      </w:r>
      <w:r w:rsidR="0045486A">
        <w:rPr>
          <w:rStyle w:val="Emphasis"/>
          <w:b w:val="0"/>
          <w:iCs w:val="0"/>
        </w:rPr>
        <w:t xml:space="preserve"> are the ones with the most significant NA values that will impact my initially stated business questions.</w:t>
      </w:r>
    </w:p>
    <w:p w14:paraId="73F055F0" w14:textId="53DB18AE" w:rsidR="00B875E0" w:rsidRPr="00B875E0" w:rsidRDefault="00B875E0" w:rsidP="00B875E0">
      <w:pPr>
        <w:pStyle w:val="ListBullet"/>
        <w:numPr>
          <w:ilvl w:val="1"/>
          <w:numId w:val="8"/>
        </w:numPr>
        <w:rPr>
          <w:rStyle w:val="Emphasis"/>
          <w:b w:val="0"/>
          <w:iCs w:val="0"/>
        </w:rPr>
      </w:pPr>
      <w:r>
        <w:rPr>
          <w:rStyle w:val="Emphasis"/>
          <w:b w:val="0"/>
          <w:iCs w:val="0"/>
        </w:rPr>
        <w:lastRenderedPageBreak/>
        <w:t>FAAREGION: ~47,000/350,000 missing but AIRPORT_ID has 0 missing.</w:t>
      </w:r>
    </w:p>
    <w:p w14:paraId="788BE52C" w14:textId="5E188258" w:rsidR="001D4EC7" w:rsidRDefault="001D4EC7" w:rsidP="001D4EC7">
      <w:pPr>
        <w:pStyle w:val="ListBullet"/>
        <w:numPr>
          <w:ilvl w:val="1"/>
          <w:numId w:val="8"/>
        </w:numPr>
        <w:rPr>
          <w:rStyle w:val="Emphasis"/>
          <w:b w:val="0"/>
          <w:iCs w:val="0"/>
        </w:rPr>
      </w:pPr>
      <w:r>
        <w:rPr>
          <w:rStyle w:val="Emphasis"/>
          <w:b w:val="0"/>
          <w:iCs w:val="0"/>
        </w:rPr>
        <w:t xml:space="preserve">TIME_OF_DAY: </w:t>
      </w:r>
      <w:r w:rsidR="00D15286">
        <w:rPr>
          <w:rStyle w:val="Emphasis"/>
          <w:b w:val="0"/>
          <w:iCs w:val="0"/>
        </w:rPr>
        <w:t>~</w:t>
      </w:r>
      <w:r>
        <w:rPr>
          <w:rStyle w:val="Emphasis"/>
          <w:b w:val="0"/>
          <w:iCs w:val="0"/>
        </w:rPr>
        <w:t>153</w:t>
      </w:r>
      <w:r w:rsidR="00D15286">
        <w:rPr>
          <w:rStyle w:val="Emphasis"/>
          <w:b w:val="0"/>
          <w:iCs w:val="0"/>
        </w:rPr>
        <w:t>,000</w:t>
      </w:r>
      <w:r w:rsidR="0045486A">
        <w:rPr>
          <w:rStyle w:val="Emphasis"/>
          <w:b w:val="0"/>
          <w:iCs w:val="0"/>
        </w:rPr>
        <w:t>/350</w:t>
      </w:r>
      <w:r w:rsidR="00D15286">
        <w:rPr>
          <w:rStyle w:val="Emphasis"/>
          <w:b w:val="0"/>
          <w:iCs w:val="0"/>
        </w:rPr>
        <w:t>,000</w:t>
      </w:r>
      <w:r>
        <w:rPr>
          <w:rStyle w:val="Emphasis"/>
          <w:b w:val="0"/>
          <w:iCs w:val="0"/>
        </w:rPr>
        <w:t xml:space="preserve"> missing</w:t>
      </w:r>
    </w:p>
    <w:p w14:paraId="4F9321BF" w14:textId="0C4B6EFB" w:rsidR="00B875E0" w:rsidRPr="00B875E0" w:rsidRDefault="00B875E0" w:rsidP="00B875E0">
      <w:pPr>
        <w:pStyle w:val="ListBullet"/>
        <w:numPr>
          <w:ilvl w:val="2"/>
          <w:numId w:val="8"/>
        </w:numPr>
        <w:rPr>
          <w:rStyle w:val="Emphasis"/>
          <w:b w:val="0"/>
          <w:iCs w:val="0"/>
        </w:rPr>
      </w:pPr>
      <w:r w:rsidRPr="00B875E0">
        <w:rPr>
          <w:rStyle w:val="Emphasis"/>
          <w:b w:val="0"/>
          <w:iCs w:val="0"/>
        </w:rPr>
        <w:t>TIME (local strike time) can be used to derive TIME_OF_DAY (Dawn/Day/Dusk/Night)</w:t>
      </w:r>
      <w:r>
        <w:rPr>
          <w:rStyle w:val="Emphasis"/>
          <w:b w:val="0"/>
          <w:iCs w:val="0"/>
        </w:rPr>
        <w:t xml:space="preserve">, although there are approximately ~121,000 missing TIME values as well. </w:t>
      </w:r>
    </w:p>
    <w:p w14:paraId="235227DB" w14:textId="0D0A15E3" w:rsidR="00150986" w:rsidRDefault="001D4EC7" w:rsidP="001D4EC7">
      <w:pPr>
        <w:pStyle w:val="ListBullet"/>
        <w:numPr>
          <w:ilvl w:val="1"/>
          <w:numId w:val="8"/>
        </w:numPr>
        <w:rPr>
          <w:rStyle w:val="Emphasis"/>
          <w:b w:val="0"/>
          <w:iCs w:val="0"/>
        </w:rPr>
      </w:pPr>
      <w:r>
        <w:rPr>
          <w:rStyle w:val="Emphasis"/>
          <w:b w:val="0"/>
          <w:iCs w:val="0"/>
        </w:rPr>
        <w:t>INCIDENT_MONTH, YEAR, SPECIES has 0 missing</w:t>
      </w:r>
      <w:r w:rsidR="007C6FFA">
        <w:rPr>
          <w:rStyle w:val="Emphasis"/>
          <w:b w:val="0"/>
          <w:iCs w:val="0"/>
        </w:rPr>
        <w:t>!</w:t>
      </w:r>
      <w:r>
        <w:rPr>
          <w:rStyle w:val="Emphasis"/>
          <w:b w:val="0"/>
          <w:iCs w:val="0"/>
        </w:rPr>
        <w:t xml:space="preserve"> </w:t>
      </w:r>
    </w:p>
    <w:p w14:paraId="42219609" w14:textId="15E1A881" w:rsidR="001D4EC7" w:rsidRDefault="001D4EC7" w:rsidP="00150986">
      <w:pPr>
        <w:pStyle w:val="ListBullet"/>
        <w:numPr>
          <w:ilvl w:val="2"/>
          <w:numId w:val="8"/>
        </w:numPr>
        <w:rPr>
          <w:rStyle w:val="Emphasis"/>
          <w:b w:val="0"/>
          <w:iCs w:val="0"/>
        </w:rPr>
      </w:pPr>
      <w:r>
        <w:rPr>
          <w:rStyle w:val="Emphasis"/>
          <w:b w:val="0"/>
          <w:iCs w:val="0"/>
        </w:rPr>
        <w:t>SPECIES has a lot of “Unknown”</w:t>
      </w:r>
      <w:r w:rsidR="00150986">
        <w:rPr>
          <w:rStyle w:val="Emphasis"/>
          <w:b w:val="0"/>
          <w:iCs w:val="0"/>
        </w:rPr>
        <w:t xml:space="preserve"> categorized to “Unknown bird – small, medium” totaling up to approximately </w:t>
      </w:r>
      <w:r w:rsidR="007C6FFA">
        <w:rPr>
          <w:rStyle w:val="Emphasis"/>
          <w:b w:val="0"/>
          <w:iCs w:val="0"/>
        </w:rPr>
        <w:t>~</w:t>
      </w:r>
      <w:r w:rsidR="00150986">
        <w:rPr>
          <w:rStyle w:val="Emphasis"/>
          <w:b w:val="0"/>
          <w:iCs w:val="0"/>
        </w:rPr>
        <w:t>130</w:t>
      </w:r>
      <w:r w:rsidR="007C6FFA">
        <w:rPr>
          <w:rStyle w:val="Emphasis"/>
          <w:b w:val="0"/>
          <w:iCs w:val="0"/>
        </w:rPr>
        <w:t>,000</w:t>
      </w:r>
      <w:r w:rsidR="0045486A">
        <w:rPr>
          <w:rStyle w:val="Emphasis"/>
          <w:b w:val="0"/>
          <w:iCs w:val="0"/>
        </w:rPr>
        <w:t>/350</w:t>
      </w:r>
      <w:r w:rsidR="007C6FFA">
        <w:rPr>
          <w:rStyle w:val="Emphasis"/>
          <w:b w:val="0"/>
          <w:iCs w:val="0"/>
        </w:rPr>
        <w:t>,000</w:t>
      </w:r>
      <w:r w:rsidR="00150986">
        <w:rPr>
          <w:rStyle w:val="Emphasis"/>
          <w:b w:val="0"/>
          <w:iCs w:val="0"/>
        </w:rPr>
        <w:t>~ values.</w:t>
      </w:r>
    </w:p>
    <w:p w14:paraId="64CADCAA" w14:textId="290D8D69" w:rsidR="00DE16EB" w:rsidRDefault="00DE16EB" w:rsidP="00150986">
      <w:pPr>
        <w:pStyle w:val="ListBullet"/>
        <w:numPr>
          <w:ilvl w:val="2"/>
          <w:numId w:val="8"/>
        </w:numPr>
        <w:rPr>
          <w:rStyle w:val="Emphasis"/>
          <w:b w:val="0"/>
          <w:iCs w:val="0"/>
        </w:rPr>
      </w:pPr>
      <w:r>
        <w:rPr>
          <w:rStyle w:val="Emphasis"/>
          <w:b w:val="0"/>
          <w:iCs w:val="0"/>
        </w:rPr>
        <w:t xml:space="preserve">These will be left as they are. </w:t>
      </w:r>
    </w:p>
    <w:p w14:paraId="33771F68" w14:textId="5495E792" w:rsidR="001D4EC7" w:rsidRDefault="001D4EC7" w:rsidP="001D4EC7">
      <w:pPr>
        <w:pStyle w:val="ListBullet"/>
        <w:numPr>
          <w:ilvl w:val="1"/>
          <w:numId w:val="8"/>
        </w:numPr>
        <w:rPr>
          <w:rStyle w:val="Emphasis"/>
          <w:b w:val="0"/>
          <w:iCs w:val="0"/>
        </w:rPr>
      </w:pPr>
      <w:r>
        <w:rPr>
          <w:rStyle w:val="Emphasis"/>
          <w:b w:val="0"/>
          <w:iCs w:val="0"/>
        </w:rPr>
        <w:t xml:space="preserve">PHASE_OF_FLIGHT has </w:t>
      </w:r>
      <w:r w:rsidR="007C6FFA">
        <w:rPr>
          <w:rStyle w:val="Emphasis"/>
          <w:b w:val="0"/>
          <w:iCs w:val="0"/>
        </w:rPr>
        <w:t>~</w:t>
      </w:r>
      <w:r>
        <w:rPr>
          <w:rStyle w:val="Emphasis"/>
          <w:b w:val="0"/>
          <w:iCs w:val="0"/>
        </w:rPr>
        <w:t>138</w:t>
      </w:r>
      <w:r w:rsidR="007C6FFA">
        <w:rPr>
          <w:rStyle w:val="Emphasis"/>
          <w:b w:val="0"/>
          <w:iCs w:val="0"/>
        </w:rPr>
        <w:t>,000</w:t>
      </w:r>
      <w:r w:rsidR="0045486A">
        <w:rPr>
          <w:rStyle w:val="Emphasis"/>
          <w:b w:val="0"/>
          <w:iCs w:val="0"/>
        </w:rPr>
        <w:t>/350</w:t>
      </w:r>
      <w:r w:rsidR="007C6FFA">
        <w:rPr>
          <w:rStyle w:val="Emphasis"/>
          <w:b w:val="0"/>
          <w:iCs w:val="0"/>
        </w:rPr>
        <w:t>,000</w:t>
      </w:r>
      <w:r>
        <w:rPr>
          <w:rStyle w:val="Emphasis"/>
          <w:b w:val="0"/>
          <w:iCs w:val="0"/>
        </w:rPr>
        <w:t xml:space="preserve"> missing</w:t>
      </w:r>
    </w:p>
    <w:p w14:paraId="02E4C2DC" w14:textId="5F3D243D" w:rsidR="001D4EC7" w:rsidRDefault="00122F61" w:rsidP="001D4EC7">
      <w:pPr>
        <w:pStyle w:val="ListBullet"/>
        <w:numPr>
          <w:ilvl w:val="1"/>
          <w:numId w:val="8"/>
        </w:numPr>
        <w:rPr>
          <w:rStyle w:val="Emphasis"/>
          <w:b w:val="0"/>
          <w:iCs w:val="0"/>
        </w:rPr>
      </w:pPr>
      <w:r>
        <w:rPr>
          <w:rStyle w:val="Emphasis"/>
          <w:b w:val="0"/>
          <w:iCs w:val="0"/>
        </w:rPr>
        <w:t>Several other fields have these same issues, but these are the ones that are impacting me the most</w:t>
      </w:r>
      <w:r w:rsidR="0045486A">
        <w:rPr>
          <w:rStyle w:val="Emphasis"/>
          <w:b w:val="0"/>
          <w:iCs w:val="0"/>
        </w:rPr>
        <w:t>.</w:t>
      </w:r>
      <w:r>
        <w:rPr>
          <w:rStyle w:val="Emphasis"/>
          <w:b w:val="0"/>
          <w:iCs w:val="0"/>
        </w:rPr>
        <w:t xml:space="preserve"> </w:t>
      </w:r>
    </w:p>
    <w:p w14:paraId="1203F9BF" w14:textId="7860E9D3" w:rsidR="0045486A" w:rsidRDefault="007C6FFA" w:rsidP="0045486A">
      <w:pPr>
        <w:pStyle w:val="ListBullet"/>
        <w:numPr>
          <w:ilvl w:val="0"/>
          <w:numId w:val="8"/>
        </w:numPr>
        <w:rPr>
          <w:rStyle w:val="Emphasis"/>
          <w:b w:val="0"/>
          <w:iCs w:val="0"/>
        </w:rPr>
      </w:pPr>
      <w:r>
        <w:rPr>
          <w:rStyle w:val="Emphasis"/>
          <w:b w:val="0"/>
          <w:iCs w:val="0"/>
        </w:rPr>
        <w:t xml:space="preserve">With SPECIES I plan on categorizing them down further into groups such as Water birds, Mammals, and Birds of Prey. </w:t>
      </w:r>
    </w:p>
    <w:p w14:paraId="0365068F" w14:textId="633A1504" w:rsidR="00B352BD" w:rsidRDefault="00B352BD" w:rsidP="0045486A">
      <w:pPr>
        <w:pStyle w:val="ListBullet"/>
        <w:numPr>
          <w:ilvl w:val="0"/>
          <w:numId w:val="8"/>
        </w:numPr>
        <w:rPr>
          <w:rStyle w:val="Emphasis"/>
          <w:b w:val="0"/>
          <w:iCs w:val="0"/>
        </w:rPr>
      </w:pPr>
      <w:r>
        <w:rPr>
          <w:rStyle w:val="Emphasis"/>
          <w:b w:val="0"/>
          <w:iCs w:val="0"/>
        </w:rPr>
        <w:t>Mapping AIRPORT_ID may be able to give us information on the FAAREGION</w:t>
      </w:r>
      <w:r w:rsidR="00DE16EB">
        <w:rPr>
          <w:rStyle w:val="Emphasis"/>
          <w:b w:val="0"/>
          <w:iCs w:val="0"/>
        </w:rPr>
        <w:t xml:space="preserve">, each </w:t>
      </w:r>
      <w:r w:rsidR="00A849E5">
        <w:rPr>
          <w:rStyle w:val="Emphasis"/>
          <w:b w:val="0"/>
          <w:iCs w:val="0"/>
        </w:rPr>
        <w:t>AIRPORT_ID</w:t>
      </w:r>
      <w:r w:rsidR="00DE16EB">
        <w:rPr>
          <w:rStyle w:val="Emphasis"/>
          <w:b w:val="0"/>
          <w:iCs w:val="0"/>
        </w:rPr>
        <w:t xml:space="preserve"> should be distinct to </w:t>
      </w:r>
      <w:r w:rsidR="00A849E5">
        <w:rPr>
          <w:rStyle w:val="Emphasis"/>
          <w:b w:val="0"/>
          <w:iCs w:val="0"/>
        </w:rPr>
        <w:t>FAAREGION</w:t>
      </w:r>
      <w:r w:rsidR="00DE16EB">
        <w:rPr>
          <w:rStyle w:val="Emphasis"/>
          <w:b w:val="0"/>
          <w:iCs w:val="0"/>
        </w:rPr>
        <w:t>.</w:t>
      </w:r>
    </w:p>
    <w:p w14:paraId="7FA3AAB8" w14:textId="77777777" w:rsidR="002559EF" w:rsidRDefault="00DE16EB" w:rsidP="002559EF">
      <w:pPr>
        <w:pStyle w:val="ListBullet"/>
        <w:numPr>
          <w:ilvl w:val="0"/>
          <w:numId w:val="8"/>
        </w:numPr>
        <w:rPr>
          <w:rStyle w:val="Emphasis"/>
          <w:b w:val="0"/>
          <w:iCs w:val="0"/>
        </w:rPr>
      </w:pPr>
      <w:r>
        <w:rPr>
          <w:rStyle w:val="Emphasis"/>
          <w:b w:val="0"/>
          <w:iCs w:val="0"/>
        </w:rPr>
        <w:t>There are HEIGHT and SPEED variables which could potentially give us a PHASE_OF_FLIGHT</w:t>
      </w:r>
    </w:p>
    <w:p w14:paraId="516B8C9B" w14:textId="7BF84CB5" w:rsidR="00DE16EB" w:rsidRPr="00704665" w:rsidRDefault="002559EF" w:rsidP="002559EF">
      <w:pPr>
        <w:pStyle w:val="ListBullet"/>
        <w:numPr>
          <w:ilvl w:val="0"/>
          <w:numId w:val="8"/>
        </w:numPr>
      </w:pPr>
      <w:r w:rsidRPr="002559EF">
        <w:rPr>
          <w:rStyle w:val="Emphasis"/>
          <w:b w:val="0"/>
          <w:iCs w:val="0"/>
        </w:rPr>
        <w:t>Evaluate imputation versus exclusion strategies</w:t>
      </w:r>
    </w:p>
    <w:p w14:paraId="7786B615" w14:textId="76B482DB" w:rsidR="00E14577" w:rsidRPr="00DA457B" w:rsidRDefault="00CE178A" w:rsidP="00D41196">
      <w:pPr>
        <w:pStyle w:val="Heading2"/>
      </w:pPr>
      <w:r>
        <w:t>Next steps</w:t>
      </w:r>
    </w:p>
    <w:p w14:paraId="156FD337" w14:textId="1927833A" w:rsidR="00047990" w:rsidRDefault="001B50F0" w:rsidP="001A0AA5">
      <w:pPr>
        <w:pStyle w:val="ListParagraph"/>
        <w:numPr>
          <w:ilvl w:val="0"/>
          <w:numId w:val="10"/>
        </w:numPr>
      </w:pPr>
      <w:r>
        <w:t>Continue cleaning and working through the data. I have a good understanding of what it contains now and where the gaps are</w:t>
      </w:r>
    </w:p>
    <w:p w14:paraId="496D4528" w14:textId="5E87FAE9" w:rsidR="001B50F0" w:rsidRDefault="001B50F0" w:rsidP="001A0AA5">
      <w:pPr>
        <w:pStyle w:val="ListParagraph"/>
        <w:numPr>
          <w:ilvl w:val="0"/>
          <w:numId w:val="10"/>
        </w:numPr>
      </w:pPr>
      <w:r>
        <w:t>Refine my business questions as necessary depending on my findings</w:t>
      </w:r>
    </w:p>
    <w:p w14:paraId="39872F70" w14:textId="22B475D7" w:rsidR="001B50F0" w:rsidRDefault="001B50F0" w:rsidP="001A0AA5">
      <w:pPr>
        <w:pStyle w:val="ListParagraph"/>
        <w:numPr>
          <w:ilvl w:val="0"/>
          <w:numId w:val="10"/>
        </w:numPr>
      </w:pPr>
      <w:r>
        <w:t>Improve generated/charts and graphs and start to do some analysis for the final word document</w:t>
      </w:r>
    </w:p>
    <w:p w14:paraId="5A350974" w14:textId="7F83EDEF" w:rsidR="00702A2E" w:rsidRDefault="00702A2E" w:rsidP="001A0AA5">
      <w:pPr>
        <w:pStyle w:val="ListParagraph"/>
        <w:numPr>
          <w:ilvl w:val="0"/>
          <w:numId w:val="10"/>
        </w:numPr>
      </w:pPr>
      <w:r>
        <w:t xml:space="preserve">Start planning and deciding on what prediction model I can </w:t>
      </w:r>
      <w:r w:rsidR="002618A2">
        <w:t>use</w:t>
      </w:r>
      <w:r>
        <w:t xml:space="preserve"> to help me answer the stated business questions</w:t>
      </w:r>
      <w:r w:rsidR="00E21407">
        <w:t>.</w:t>
      </w:r>
    </w:p>
    <w:p w14:paraId="7C6A7DF2" w14:textId="77777777" w:rsidR="00702A2E" w:rsidRDefault="00702A2E" w:rsidP="00702A2E"/>
    <w:p w14:paraId="7D70D6AC" w14:textId="77777777" w:rsidR="00702A2E" w:rsidRPr="003C44A7" w:rsidRDefault="00702A2E" w:rsidP="00702A2E">
      <w:pPr>
        <w:pStyle w:val="Heading2"/>
      </w:pPr>
      <w:r>
        <w:t>Business Questions</w:t>
      </w:r>
    </w:p>
    <w:p w14:paraId="6CE8861C" w14:textId="77777777" w:rsidR="00702A2E" w:rsidRDefault="00702A2E" w:rsidP="00702A2E">
      <w:r>
        <w:t>There are the business questions and columns I’ve identified to be relevant to them. These questions may change or continue to evolve as I explore the dataset.</w:t>
      </w:r>
      <w:r>
        <w:br/>
      </w:r>
    </w:p>
    <w:p w14:paraId="2F6DC34E" w14:textId="44305CA3" w:rsidR="00702A2E" w:rsidRPr="005C37D3" w:rsidRDefault="00702A2E" w:rsidP="00702A2E">
      <w:pPr>
        <w:pStyle w:val="ListParagraph"/>
        <w:numPr>
          <w:ilvl w:val="0"/>
          <w:numId w:val="11"/>
        </w:numPr>
        <w:spacing w:before="0" w:after="160" w:line="278" w:lineRule="auto"/>
        <w:rPr>
          <w:b/>
          <w:bCs/>
        </w:rPr>
      </w:pPr>
      <w:r w:rsidRPr="00D04144">
        <w:rPr>
          <w:b/>
          <w:bCs/>
        </w:rPr>
        <w:t>Do strikes cluster seasonally, and does the seasonal pattern differ by species group or region?</w:t>
      </w:r>
      <w:r>
        <w:rPr>
          <w:b/>
          <w:bCs/>
        </w:rPr>
        <w:t xml:space="preserve"> </w:t>
      </w:r>
      <w:r w:rsidRPr="005C37D3">
        <w:rPr>
          <w:b/>
          <w:bCs/>
        </w:rPr>
        <w:t xml:space="preserve">Relevant variables: </w:t>
      </w:r>
      <w:r>
        <w:t>INCIDENT_MONTH, INCIDENT_YEAR, SPECIES, STATE</w:t>
      </w:r>
      <w:r w:rsidR="001D6BD9">
        <w:t>,</w:t>
      </w:r>
      <w:r>
        <w:t xml:space="preserve"> </w:t>
      </w:r>
      <w:r>
        <w:lastRenderedPageBreak/>
        <w:t>FAAREGION</w:t>
      </w:r>
      <w:r>
        <w:br/>
      </w:r>
    </w:p>
    <w:p w14:paraId="20EA46CD" w14:textId="77777777" w:rsidR="00702A2E" w:rsidRPr="005C37D3" w:rsidRDefault="00702A2E" w:rsidP="00702A2E">
      <w:pPr>
        <w:pStyle w:val="ListParagraph"/>
        <w:numPr>
          <w:ilvl w:val="0"/>
          <w:numId w:val="11"/>
        </w:numPr>
        <w:spacing w:before="0" w:after="160" w:line="278" w:lineRule="auto"/>
        <w:rPr>
          <w:b/>
          <w:bCs/>
        </w:rPr>
      </w:pPr>
      <w:r w:rsidRPr="00D04144">
        <w:rPr>
          <w:b/>
          <w:bCs/>
        </w:rPr>
        <w:t>Can we segment airports into risk profiles based on their strike patterns?</w:t>
      </w:r>
      <w:r>
        <w:rPr>
          <w:b/>
          <w:bCs/>
        </w:rPr>
        <w:t xml:space="preserve"> </w:t>
      </w:r>
      <w:r w:rsidRPr="005C37D3">
        <w:rPr>
          <w:b/>
          <w:bCs/>
        </w:rPr>
        <w:t xml:space="preserve">Relevant variables: </w:t>
      </w:r>
      <w:r>
        <w:t xml:space="preserve">AIRPORT_ID, Strike Total, % damaging Strikes, % occurring at night, Seasonality </w:t>
      </w:r>
      <w:r>
        <w:br/>
      </w:r>
    </w:p>
    <w:p w14:paraId="56AAFA8B" w14:textId="77777777" w:rsidR="00702A2E" w:rsidRPr="005C37D3" w:rsidRDefault="00702A2E" w:rsidP="00702A2E">
      <w:pPr>
        <w:pStyle w:val="ListParagraph"/>
        <w:numPr>
          <w:ilvl w:val="0"/>
          <w:numId w:val="11"/>
        </w:numPr>
        <w:spacing w:before="0" w:after="160" w:line="278" w:lineRule="auto"/>
        <w:rPr>
          <w:b/>
          <w:bCs/>
        </w:rPr>
      </w:pPr>
      <w:r w:rsidRPr="00513425">
        <w:rPr>
          <w:b/>
          <w:bCs/>
        </w:rPr>
        <w:t>Which combination of species, phases of flight, and time of day carry the highest damage risk?</w:t>
      </w:r>
      <w:r>
        <w:rPr>
          <w:b/>
          <w:bCs/>
        </w:rPr>
        <w:t xml:space="preserve"> </w:t>
      </w:r>
      <w:r w:rsidRPr="005C37D3">
        <w:rPr>
          <w:b/>
          <w:bCs/>
        </w:rPr>
        <w:t>Relevant variables:</w:t>
      </w:r>
      <w:r>
        <w:rPr>
          <w:b/>
          <w:bCs/>
        </w:rPr>
        <w:t xml:space="preserve"> </w:t>
      </w:r>
      <w:r>
        <w:t>SPECIES, SIZE, PHASE_OF_FLIGHT, TIME_OF_DAY, DAMAGE_LEVEL</w:t>
      </w:r>
    </w:p>
    <w:p w14:paraId="785A78B0" w14:textId="77777777" w:rsidR="00702A2E" w:rsidRDefault="00702A2E" w:rsidP="00702A2E">
      <w:pPr>
        <w:pStyle w:val="ListParagraph"/>
        <w:spacing w:before="0" w:after="160" w:line="278" w:lineRule="auto"/>
        <w:ind w:left="2160"/>
      </w:pPr>
    </w:p>
    <w:p w14:paraId="105B3BAF" w14:textId="121A3726" w:rsidR="001B50F0" w:rsidRPr="00702A2E" w:rsidRDefault="00702A2E" w:rsidP="00702A2E">
      <w:pPr>
        <w:pStyle w:val="ListParagraph"/>
        <w:numPr>
          <w:ilvl w:val="0"/>
          <w:numId w:val="11"/>
        </w:numPr>
        <w:spacing w:before="0" w:after="160" w:line="278" w:lineRule="auto"/>
        <w:rPr>
          <w:b/>
          <w:bCs/>
        </w:rPr>
      </w:pPr>
      <w:r w:rsidRPr="00D04144">
        <w:rPr>
          <w:b/>
          <w:bCs/>
        </w:rPr>
        <w:t>Given conditions known before or at impact, can we predict whether a strike will cause damage?</w:t>
      </w:r>
      <w:r>
        <w:rPr>
          <w:b/>
          <w:bCs/>
        </w:rPr>
        <w:t xml:space="preserve"> </w:t>
      </w:r>
      <w:r w:rsidRPr="005C37D3">
        <w:rPr>
          <w:b/>
          <w:bCs/>
        </w:rPr>
        <w:t>Relevant variables:</w:t>
      </w:r>
      <w:r>
        <w:rPr>
          <w:b/>
          <w:bCs/>
        </w:rPr>
        <w:t xml:space="preserve"> </w:t>
      </w:r>
      <w:r>
        <w:t>INDICATED_DAMAGE, SIZE, SPECIES, PHASE_OF_FLIGHT, HEIGHT, SPEED, TIME_OF_DAY, AC_MASS, NUM_ENGS, TYPE_ENG, NUM_STRUC</w:t>
      </w:r>
    </w:p>
    <w:sectPr w:rsidR="001B50F0" w:rsidRPr="00702A2E" w:rsidSect="00A73656">
      <w:headerReference w:type="even" r:id="rId17"/>
      <w:headerReference w:type="default" r:id="rId18"/>
      <w:footerReference w:type="default" r:id="rId19"/>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85551" w14:textId="77777777" w:rsidR="00B91725" w:rsidRDefault="00B91725" w:rsidP="00E14577">
      <w:pPr>
        <w:spacing w:before="0" w:line="240" w:lineRule="auto"/>
      </w:pPr>
      <w:r>
        <w:separator/>
      </w:r>
    </w:p>
  </w:endnote>
  <w:endnote w:type="continuationSeparator" w:id="0">
    <w:p w14:paraId="2A26F52A" w14:textId="77777777" w:rsidR="00B91725" w:rsidRDefault="00B91725" w:rsidP="00E14577">
      <w:pPr>
        <w:spacing w:before="0" w:line="240" w:lineRule="auto"/>
      </w:pPr>
      <w:r>
        <w:continuationSeparator/>
      </w:r>
    </w:p>
  </w:endnote>
  <w:endnote w:id="1">
    <w:p w14:paraId="7AC55F8C" w14:textId="7746C094" w:rsidR="00B66C52" w:rsidRDefault="00B66C52">
      <w:pPr>
        <w:pStyle w:val="EndnoteText"/>
      </w:pPr>
      <w:r>
        <w:rPr>
          <w:rStyle w:val="EndnoteReference"/>
        </w:rPr>
        <w:endnoteRef/>
      </w:r>
      <w:r>
        <w:t xml:space="preserve"> Image Credit: </w:t>
      </w:r>
      <w:hyperlink r:id="rId1" w:history="1">
        <w:r w:rsidRPr="00B66C52">
          <w:rPr>
            <w:rStyle w:val="Hyperlink"/>
          </w:rPr>
          <w:t>Aviation Bird Strikes - Precise Flight</w:t>
        </w:r>
      </w:hyperlink>
    </w:p>
  </w:endnote>
  <w:endnote w:id="2">
    <w:p w14:paraId="3B2355D9" w14:textId="7452F7AA" w:rsidR="00D15286" w:rsidRDefault="00D15286">
      <w:pPr>
        <w:pStyle w:val="EndnoteText"/>
      </w:pPr>
      <w:r>
        <w:rPr>
          <w:rStyle w:val="EndnoteReference"/>
        </w:rPr>
        <w:endnoteRef/>
      </w:r>
      <w:r>
        <w:t xml:space="preserve"> Bird Migration timing: </w:t>
      </w:r>
      <w:hyperlink r:id="rId2" w:history="1">
        <w:r w:rsidRPr="00D15286">
          <w:rPr>
            <w:rStyle w:val="Hyperlink"/>
          </w:rPr>
          <w:t>Month-by-Month Guide: When Do Birds Migrate?</w:t>
        </w:r>
      </w:hyperlink>
    </w:p>
  </w:endnote>
  <w:endnote w:id="3">
    <w:p w14:paraId="4441FE7A" w14:textId="42ACE3EA" w:rsidR="000932ED" w:rsidRDefault="000932ED">
      <w:pPr>
        <w:pStyle w:val="EndnoteText"/>
      </w:pPr>
      <w:r>
        <w:rPr>
          <w:rStyle w:val="EndnoteReference"/>
        </w:rPr>
        <w:endnoteRef/>
      </w:r>
      <w:r>
        <w:t xml:space="preserve"> Nocturnal Fall migration: </w:t>
      </w:r>
      <w:hyperlink r:id="rId3" w:history="1">
        <w:r w:rsidRPr="000932ED">
          <w:rPr>
            <w:rStyle w:val="Hyperlink"/>
          </w:rPr>
          <w:t>A Massive Bird Migration Is Happening While You Sleep—How to See It</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08B6D" w14:textId="77777777" w:rsidR="008A6801" w:rsidRDefault="008A6801" w:rsidP="00D30526">
    <w:pPr>
      <w:pStyle w:val="Footer"/>
      <w:ind w:firstLine="360"/>
      <w:jc w:val="center"/>
    </w:pPr>
    <w:r>
      <w:rPr>
        <w:noProof/>
        <w14:ligatures w14:val="standardContextual"/>
      </w:rPr>
      <mc:AlternateContent>
        <mc:Choice Requires="wps">
          <w:drawing>
            <wp:anchor distT="0" distB="0" distL="114300" distR="114300" simplePos="0" relativeHeight="251661312" behindDoc="1" locked="1" layoutInCell="1" allowOverlap="1" wp14:anchorId="5C2530E5" wp14:editId="0D579B07">
              <wp:simplePos x="0" y="0"/>
              <wp:positionH relativeFrom="page">
                <wp:align>right</wp:align>
              </wp:positionH>
              <wp:positionV relativeFrom="bottomMargin">
                <wp:align>top</wp:align>
              </wp:positionV>
              <wp:extent cx="7772400" cy="46863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46863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2E0B6FF" id="Rectangle 1" o:spid="_x0000_s1026" alt="&quot;&quot;" style="position:absolute;margin-left:560.8pt;margin-top:0;width:612pt;height:36.9pt;z-index:-251655168;visibility:visible;mso-wrap-style:square;mso-width-percent:1000;mso-height-percent:0;mso-wrap-distance-left:9pt;mso-wrap-distance-top:0;mso-wrap-distance-right:9pt;mso-wrap-distance-bottom:0;mso-position-horizontal:right;mso-position-horizontal-relative:page;mso-position-vertical:top;mso-position-vertical-relative:bottom-margin-area;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" fillcolor="#e8e8e8 [3214]" stroked="f" strokeweight="1pt">
              <w10:wrap anchorx="page" anchory="margin"/>
              <w10:anchorlock/>
            </v:rect>
          </w:pict>
        </mc:Fallback>
      </mc:AlternateContent>
    </w:r>
  </w:p>
  <w:p w14:paraId="5E10D596" w14:textId="51317EDE" w:rsidR="00E14577" w:rsidRDefault="00AB65D0" w:rsidP="009F7FE2">
    <w:pPr>
      <w:pStyle w:val="Footer"/>
      <w:jc w:val="center"/>
    </w:pPr>
    <w:r>
      <w:t xml:space="preserve">IST 687 - </w:t>
    </w:r>
    <w:r w:rsidR="009F7FE2">
      <w:t>FAA Wildlife Strikes – Project Update #</w:t>
    </w:r>
    <w:r w:rsidR="00C07D43">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D0438" w14:textId="77777777" w:rsidR="00B91725" w:rsidRDefault="00B91725" w:rsidP="00E14577">
      <w:pPr>
        <w:spacing w:before="0" w:line="240" w:lineRule="auto"/>
      </w:pPr>
      <w:r>
        <w:separator/>
      </w:r>
    </w:p>
  </w:footnote>
  <w:footnote w:type="continuationSeparator" w:id="0">
    <w:p w14:paraId="3D4DD56F" w14:textId="77777777" w:rsidR="00B91725" w:rsidRDefault="00B91725"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6455145"/>
      <w:docPartObj>
        <w:docPartGallery w:val="Page Numbers (Top of Page)"/>
        <w:docPartUnique/>
      </w:docPartObj>
    </w:sdtPr>
    <w:sdtContent>
      <w:p w14:paraId="5F4AC278" w14:textId="77777777"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5213514E"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1513015"/>
      <w:docPartObj>
        <w:docPartGallery w:val="Page Numbers (Top of Page)"/>
        <w:docPartUnique/>
      </w:docPartObj>
    </w:sdtPr>
    <w:sdtContent>
      <w:p w14:paraId="3C54354B"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9264" behindDoc="1" locked="1" layoutInCell="1" allowOverlap="1" wp14:anchorId="31E0ED85" wp14:editId="343D702D">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494F6" id="Rectangle 1" o:spid="_x0000_s1026" alt="&quot;&quot;" style="position:absolute;margin-left:-1in;margin-top:-20.9pt;width:133.9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" fillcolor="#e8e8e8 [3214]"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8D55D7"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5C880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7EA02B7"/>
    <w:multiLevelType w:val="hybridMultilevel"/>
    <w:tmpl w:val="9BC8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F523A"/>
    <w:multiLevelType w:val="hybridMultilevel"/>
    <w:tmpl w:val="627E18B6"/>
    <w:lvl w:ilvl="0" w:tplc="04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4DE6223"/>
    <w:multiLevelType w:val="hybridMultilevel"/>
    <w:tmpl w:val="66E8279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CC7282"/>
    <w:multiLevelType w:val="hybridMultilevel"/>
    <w:tmpl w:val="7022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E121CB"/>
    <w:multiLevelType w:val="hybridMultilevel"/>
    <w:tmpl w:val="8F7AD20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B4667F9"/>
    <w:multiLevelType w:val="hybridMultilevel"/>
    <w:tmpl w:val="1DD008C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1A47FF6"/>
    <w:multiLevelType w:val="hybridMultilevel"/>
    <w:tmpl w:val="8B7C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1821BB"/>
    <w:multiLevelType w:val="hybridMultilevel"/>
    <w:tmpl w:val="5C1AA75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D01636"/>
    <w:multiLevelType w:val="hybridMultilevel"/>
    <w:tmpl w:val="D54444F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7405310">
    <w:abstractNumId w:val="5"/>
  </w:num>
  <w:num w:numId="2" w16cid:durableId="1276593716">
    <w:abstractNumId w:val="0"/>
  </w:num>
  <w:num w:numId="3" w16cid:durableId="929852227">
    <w:abstractNumId w:val="1"/>
  </w:num>
  <w:num w:numId="4" w16cid:durableId="399838497">
    <w:abstractNumId w:val="10"/>
  </w:num>
  <w:num w:numId="5" w16cid:durableId="1041320083">
    <w:abstractNumId w:val="8"/>
  </w:num>
  <w:num w:numId="6" w16cid:durableId="2045713123">
    <w:abstractNumId w:val="4"/>
  </w:num>
  <w:num w:numId="7" w16cid:durableId="1737123346">
    <w:abstractNumId w:val="9"/>
  </w:num>
  <w:num w:numId="8" w16cid:durableId="1998878459">
    <w:abstractNumId w:val="7"/>
  </w:num>
  <w:num w:numId="9" w16cid:durableId="687635372">
    <w:abstractNumId w:val="6"/>
  </w:num>
  <w:num w:numId="10" w16cid:durableId="521214107">
    <w:abstractNumId w:val="3"/>
  </w:num>
  <w:num w:numId="11" w16cid:durableId="1156650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E2"/>
    <w:rsid w:val="00042C78"/>
    <w:rsid w:val="00044A46"/>
    <w:rsid w:val="00047990"/>
    <w:rsid w:val="000670ED"/>
    <w:rsid w:val="000767D1"/>
    <w:rsid w:val="000932ED"/>
    <w:rsid w:val="000D5352"/>
    <w:rsid w:val="00113F44"/>
    <w:rsid w:val="00122F61"/>
    <w:rsid w:val="00150986"/>
    <w:rsid w:val="0015342D"/>
    <w:rsid w:val="001707AA"/>
    <w:rsid w:val="001762B3"/>
    <w:rsid w:val="00180A96"/>
    <w:rsid w:val="00187C41"/>
    <w:rsid w:val="001A0AA5"/>
    <w:rsid w:val="001B50F0"/>
    <w:rsid w:val="001B7CDB"/>
    <w:rsid w:val="001D4EC7"/>
    <w:rsid w:val="001D6BD9"/>
    <w:rsid w:val="00242638"/>
    <w:rsid w:val="0025158E"/>
    <w:rsid w:val="002559EF"/>
    <w:rsid w:val="002618A2"/>
    <w:rsid w:val="002A1D15"/>
    <w:rsid w:val="002A604E"/>
    <w:rsid w:val="002F6057"/>
    <w:rsid w:val="00331720"/>
    <w:rsid w:val="00380DD3"/>
    <w:rsid w:val="003C44A7"/>
    <w:rsid w:val="003C642C"/>
    <w:rsid w:val="003C7EB2"/>
    <w:rsid w:val="00403009"/>
    <w:rsid w:val="00421A37"/>
    <w:rsid w:val="0042674C"/>
    <w:rsid w:val="0043332F"/>
    <w:rsid w:val="0045486A"/>
    <w:rsid w:val="004A4301"/>
    <w:rsid w:val="004B1B22"/>
    <w:rsid w:val="004B4966"/>
    <w:rsid w:val="004C6124"/>
    <w:rsid w:val="004D1A44"/>
    <w:rsid w:val="004E7788"/>
    <w:rsid w:val="005133FA"/>
    <w:rsid w:val="00513425"/>
    <w:rsid w:val="0052119A"/>
    <w:rsid w:val="00523A54"/>
    <w:rsid w:val="00542955"/>
    <w:rsid w:val="0054688F"/>
    <w:rsid w:val="005738DE"/>
    <w:rsid w:val="005C37D3"/>
    <w:rsid w:val="005D1F7F"/>
    <w:rsid w:val="005F7E8A"/>
    <w:rsid w:val="00607334"/>
    <w:rsid w:val="0061583C"/>
    <w:rsid w:val="006178B9"/>
    <w:rsid w:val="006203E6"/>
    <w:rsid w:val="006256E2"/>
    <w:rsid w:val="00665235"/>
    <w:rsid w:val="006808F0"/>
    <w:rsid w:val="006843C8"/>
    <w:rsid w:val="00695B7D"/>
    <w:rsid w:val="006A5E1D"/>
    <w:rsid w:val="006B1ECB"/>
    <w:rsid w:val="00702A2E"/>
    <w:rsid w:val="007210E8"/>
    <w:rsid w:val="00732A2E"/>
    <w:rsid w:val="00737DCA"/>
    <w:rsid w:val="0077342D"/>
    <w:rsid w:val="00795665"/>
    <w:rsid w:val="00797982"/>
    <w:rsid w:val="007A1D67"/>
    <w:rsid w:val="007B7736"/>
    <w:rsid w:val="007C6FFA"/>
    <w:rsid w:val="007E354E"/>
    <w:rsid w:val="007F2A50"/>
    <w:rsid w:val="00823059"/>
    <w:rsid w:val="0083521F"/>
    <w:rsid w:val="00857988"/>
    <w:rsid w:val="008628A3"/>
    <w:rsid w:val="008927C0"/>
    <w:rsid w:val="008A1C21"/>
    <w:rsid w:val="008A5444"/>
    <w:rsid w:val="008A6801"/>
    <w:rsid w:val="008C0000"/>
    <w:rsid w:val="008D3879"/>
    <w:rsid w:val="008E5020"/>
    <w:rsid w:val="009132B5"/>
    <w:rsid w:val="00920D99"/>
    <w:rsid w:val="00931508"/>
    <w:rsid w:val="00934783"/>
    <w:rsid w:val="00983B2E"/>
    <w:rsid w:val="009A3EB1"/>
    <w:rsid w:val="009B07AD"/>
    <w:rsid w:val="009B54E4"/>
    <w:rsid w:val="009C36B2"/>
    <w:rsid w:val="009D6230"/>
    <w:rsid w:val="009F7FDB"/>
    <w:rsid w:val="009F7FE2"/>
    <w:rsid w:val="00A33B91"/>
    <w:rsid w:val="00A52CD1"/>
    <w:rsid w:val="00A73656"/>
    <w:rsid w:val="00A83256"/>
    <w:rsid w:val="00A849E5"/>
    <w:rsid w:val="00AA6289"/>
    <w:rsid w:val="00AB65D0"/>
    <w:rsid w:val="00AC1F52"/>
    <w:rsid w:val="00AC4272"/>
    <w:rsid w:val="00AC7F95"/>
    <w:rsid w:val="00B1435B"/>
    <w:rsid w:val="00B17333"/>
    <w:rsid w:val="00B352BD"/>
    <w:rsid w:val="00B561B6"/>
    <w:rsid w:val="00B62D04"/>
    <w:rsid w:val="00B66C52"/>
    <w:rsid w:val="00B7049D"/>
    <w:rsid w:val="00B875E0"/>
    <w:rsid w:val="00B91725"/>
    <w:rsid w:val="00B9328D"/>
    <w:rsid w:val="00BD267F"/>
    <w:rsid w:val="00C0255B"/>
    <w:rsid w:val="00C07D43"/>
    <w:rsid w:val="00C206C1"/>
    <w:rsid w:val="00C30323"/>
    <w:rsid w:val="00C828B0"/>
    <w:rsid w:val="00CA3FF5"/>
    <w:rsid w:val="00CC6F91"/>
    <w:rsid w:val="00CE178A"/>
    <w:rsid w:val="00CF1539"/>
    <w:rsid w:val="00CF1B67"/>
    <w:rsid w:val="00CF261A"/>
    <w:rsid w:val="00CF560D"/>
    <w:rsid w:val="00D15286"/>
    <w:rsid w:val="00D27F65"/>
    <w:rsid w:val="00D30526"/>
    <w:rsid w:val="00D41196"/>
    <w:rsid w:val="00D81EA7"/>
    <w:rsid w:val="00D91DE3"/>
    <w:rsid w:val="00DB7B3F"/>
    <w:rsid w:val="00DE16EB"/>
    <w:rsid w:val="00E14577"/>
    <w:rsid w:val="00E21407"/>
    <w:rsid w:val="00E21ACD"/>
    <w:rsid w:val="00E67736"/>
    <w:rsid w:val="00E9181E"/>
    <w:rsid w:val="00E95C27"/>
    <w:rsid w:val="00EA5E9E"/>
    <w:rsid w:val="00EC1924"/>
    <w:rsid w:val="00EF5AFB"/>
    <w:rsid w:val="00F30934"/>
    <w:rsid w:val="00F63988"/>
    <w:rsid w:val="00F86177"/>
    <w:rsid w:val="00F944C0"/>
    <w:rsid w:val="00FB0D9C"/>
    <w:rsid w:val="00FD7E07"/>
    <w:rsid w:val="00FF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0684"/>
  <w15:chartTrackingRefBased/>
  <w15:docId w15:val="{C5CEC804-76D4-4E3C-BE91-7BA1D531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character" w:styleId="UnresolvedMention">
    <w:name w:val="Unresolved Mention"/>
    <w:basedOn w:val="DefaultParagraphFont"/>
    <w:uiPriority w:val="99"/>
    <w:semiHidden/>
    <w:unhideWhenUsed/>
    <w:rsid w:val="00CE178A"/>
    <w:rPr>
      <w:color w:val="605E5C"/>
      <w:shd w:val="clear" w:color="auto" w:fill="E1DFDD"/>
    </w:rPr>
  </w:style>
  <w:style w:type="paragraph" w:styleId="Caption">
    <w:name w:val="caption"/>
    <w:basedOn w:val="Normal"/>
    <w:next w:val="Normal"/>
    <w:uiPriority w:val="35"/>
    <w:unhideWhenUsed/>
    <w:qFormat/>
    <w:rsid w:val="00823059"/>
    <w:pPr>
      <w:spacing w:before="0"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CA3FF5"/>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CA3FF5"/>
    <w:rPr>
      <w:rFonts w:eastAsiaTheme="minorEastAsia"/>
      <w:color w:val="000000" w:themeColor="text1"/>
      <w:kern w:val="0"/>
      <w:sz w:val="20"/>
      <w:szCs w:val="20"/>
      <w14:ligatures w14:val="none"/>
    </w:rPr>
  </w:style>
  <w:style w:type="character" w:styleId="FootnoteReference">
    <w:name w:val="footnote reference"/>
    <w:basedOn w:val="DefaultParagraphFont"/>
    <w:uiPriority w:val="99"/>
    <w:semiHidden/>
    <w:unhideWhenUsed/>
    <w:rsid w:val="00CA3FF5"/>
    <w:rPr>
      <w:vertAlign w:val="superscript"/>
    </w:rPr>
  </w:style>
  <w:style w:type="paragraph" w:styleId="EndnoteText">
    <w:name w:val="endnote text"/>
    <w:basedOn w:val="Normal"/>
    <w:link w:val="EndnoteTextChar"/>
    <w:uiPriority w:val="99"/>
    <w:semiHidden/>
    <w:unhideWhenUsed/>
    <w:rsid w:val="00B66C52"/>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B66C52"/>
    <w:rPr>
      <w:rFonts w:eastAsiaTheme="minorEastAsia"/>
      <w:color w:val="000000" w:themeColor="text1"/>
      <w:kern w:val="0"/>
      <w:sz w:val="20"/>
      <w:szCs w:val="20"/>
      <w14:ligatures w14:val="none"/>
    </w:rPr>
  </w:style>
  <w:style w:type="character" w:styleId="EndnoteReference">
    <w:name w:val="endnote reference"/>
    <w:basedOn w:val="DefaultParagraphFont"/>
    <w:uiPriority w:val="99"/>
    <w:semiHidden/>
    <w:unhideWhenUsed/>
    <w:rsid w:val="00B66C52"/>
    <w:rPr>
      <w:vertAlign w:val="superscript"/>
    </w:rPr>
  </w:style>
  <w:style w:type="character" w:styleId="FollowedHyperlink">
    <w:name w:val="FollowedHyperlink"/>
    <w:basedOn w:val="DefaultParagraphFont"/>
    <w:uiPriority w:val="99"/>
    <w:semiHidden/>
    <w:unhideWhenUsed/>
    <w:rsid w:val="006178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14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adelanovic/IST687_FAA_Dashboard/tree/main"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faawildlifestrikes.streamlit.app/"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adelanovic/IST687_FAA_Wildstrikes"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www.countryliving.com/life/a68063530/fall-2025-bird-migration-night-sky-guide/" TargetMode="External"/><Relationship Id="rId2" Type="http://schemas.openxmlformats.org/officeDocument/2006/relationships/hyperlink" Target="https://dailybirdcare.com/when-do-birds-migrate-guide/" TargetMode="External"/><Relationship Id="rId1" Type="http://schemas.openxmlformats.org/officeDocument/2006/relationships/hyperlink" Target="https://preciseflight.com/article/aviation-bird-strikes-solu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min\AppData\Local\Microsoft\Office\16.0\DTS\en-US%7b7F6FEA66-4692-472B-B785-73C813C30C00%7d\%7bF6DEC12F-5FAB-4685-8DC6-1E56A42CF665%7dTF15d030a7-4d0a-4c1c-8a3e-3a7590a124cedd8a6b98_win32-38785b346894.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2.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7DB213-1182-4C1A-8B77-DBF00BD164E1}">
  <ds:schemaRefs>
    <ds:schemaRef ds:uri="http://schemas.openxmlformats.org/officeDocument/2006/bibliography"/>
  </ds:schemaRefs>
</ds:datastoreItem>
</file>

<file path=customXml/itemProps4.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{F6DEC12F-5FAB-4685-8DC6-1E56A42CF665}TF15d030a7-4d0a-4c1c-8a3e-3a7590a124cedd8a6b98_win32-38785b346894</Template>
  <TotalTime>54</TotalTime>
  <Pages>6</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L.Admin</dc:creator>
  <cp:keywords/>
  <dc:description/>
  <cp:lastModifiedBy>Adis Delanovic</cp:lastModifiedBy>
  <cp:revision>26</cp:revision>
  <cp:lastPrinted>2025-05-01T20:47:00Z</cp:lastPrinted>
  <dcterms:created xsi:type="dcterms:W3CDTF">2026-09-02T13:25:00Z</dcterms:created>
  <dcterms:modified xsi:type="dcterms:W3CDTF">2026-09-02T16:43:00Z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